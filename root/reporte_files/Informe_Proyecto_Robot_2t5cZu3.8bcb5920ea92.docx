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EB37D" w14:textId="77777777" w:rsidR="00D077E9" w:rsidRDefault="00D13590" w:rsidP="00D13590">
      <w:pPr>
        <w:tabs>
          <w:tab w:val="left" w:pos="840"/>
        </w:tabs>
        <w:rPr>
          <w:noProof/>
        </w:rPr>
      </w:pPr>
      <w:r>
        <w:rPr>
          <w:noProof/>
          <w:lang w:bidi="es-ES"/>
        </w:rPr>
        <w:drawing>
          <wp:anchor distT="0" distB="0" distL="114300" distR="114300" simplePos="0" relativeHeight="251658240" behindDoc="1" locked="0" layoutInCell="1" allowOverlap="1" wp14:anchorId="0BE34A7A" wp14:editId="29ACDAA7">
            <wp:simplePos x="0" y="0"/>
            <wp:positionH relativeFrom="page">
              <wp:posOffset>-200025</wp:posOffset>
            </wp:positionH>
            <wp:positionV relativeFrom="page">
              <wp:align>top</wp:align>
            </wp:positionV>
            <wp:extent cx="10004108" cy="666940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10004108" cy="666940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674CF236" wp14:editId="0DF4EEA4">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59AB0"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Pr>
          <w:noProof/>
        </w:rP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2AF991A" w14:textId="77777777" w:rsidTr="00AB02A7">
        <w:trPr>
          <w:trHeight w:val="1894"/>
        </w:trPr>
        <w:tc>
          <w:tcPr>
            <w:tcW w:w="5580" w:type="dxa"/>
            <w:tcBorders>
              <w:top w:val="nil"/>
              <w:left w:val="nil"/>
              <w:bottom w:val="nil"/>
              <w:right w:val="nil"/>
            </w:tcBorders>
          </w:tcPr>
          <w:p w14:paraId="0DF8A193" w14:textId="77777777" w:rsidR="00D077E9" w:rsidRDefault="00D077E9" w:rsidP="00AB02A7">
            <w:pPr>
              <w:rPr>
                <w:noProof/>
              </w:rPr>
            </w:pPr>
            <w:r>
              <w:rPr>
                <w:noProof/>
                <w:lang w:bidi="es-ES"/>
              </w:rPr>
              <mc:AlternateContent>
                <mc:Choice Requires="wps">
                  <w:drawing>
                    <wp:anchor distT="0" distB="0" distL="114300" distR="114300" simplePos="0" relativeHeight="251661312" behindDoc="0" locked="0" layoutInCell="1" allowOverlap="1" wp14:anchorId="0873C812" wp14:editId="5CCF20BF">
                      <wp:simplePos x="0" y="0"/>
                      <wp:positionH relativeFrom="column">
                        <wp:posOffset>-682</wp:posOffset>
                      </wp:positionH>
                      <wp:positionV relativeFrom="paragraph">
                        <wp:posOffset>89573</wp:posOffset>
                      </wp:positionV>
                      <wp:extent cx="3650776" cy="3138985"/>
                      <wp:effectExtent l="0" t="0" r="0" b="4445"/>
                      <wp:wrapNone/>
                      <wp:docPr id="8" name="Cuadro de texto 8"/>
                      <wp:cNvGraphicFramePr/>
                      <a:graphic xmlns:a="http://schemas.openxmlformats.org/drawingml/2006/main">
                        <a:graphicData uri="http://schemas.microsoft.com/office/word/2010/wordprocessingShape">
                          <wps:wsp>
                            <wps:cNvSpPr txBox="1"/>
                            <wps:spPr>
                              <a:xfrm>
                                <a:off x="0" y="0"/>
                                <a:ext cx="3650776" cy="3138985"/>
                              </a:xfrm>
                              <a:prstGeom prst="rect">
                                <a:avLst/>
                              </a:prstGeom>
                              <a:noFill/>
                              <a:ln w="6350">
                                <a:noFill/>
                              </a:ln>
                            </wps:spPr>
                            <wps:txbx>
                              <w:txbxContent>
                                <w:p w14:paraId="29A4E50D" w14:textId="77777777" w:rsidR="002210A0" w:rsidRPr="00D13590" w:rsidRDefault="002210A0" w:rsidP="00D077E9">
                                  <w:pPr>
                                    <w:pStyle w:val="Ttulo"/>
                                    <w:spacing w:after="0"/>
                                    <w:rPr>
                                      <w:sz w:val="64"/>
                                      <w:szCs w:val="64"/>
                                      <w:lang w:bidi="es-ES"/>
                                    </w:rPr>
                                  </w:pPr>
                                  <w:r w:rsidRPr="00D13590">
                                    <w:rPr>
                                      <w:sz w:val="64"/>
                                      <w:szCs w:val="64"/>
                                      <w:lang w:bidi="es-ES"/>
                                    </w:rPr>
                                    <w:t>PROYECTO:</w:t>
                                  </w:r>
                                </w:p>
                                <w:p w14:paraId="35F3E031" w14:textId="77777777" w:rsidR="002210A0" w:rsidRPr="00D13590" w:rsidRDefault="002210A0" w:rsidP="00D077E9">
                                  <w:pPr>
                                    <w:pStyle w:val="Ttulo"/>
                                    <w:spacing w:after="0"/>
                                    <w:rPr>
                                      <w:sz w:val="64"/>
                                      <w:szCs w:val="64"/>
                                    </w:rPr>
                                  </w:pPr>
                                  <w:r w:rsidRPr="00D13590">
                                    <w:rPr>
                                      <w:sz w:val="64"/>
                                      <w:szCs w:val="64"/>
                                      <w:lang w:bidi="es-ES"/>
                                    </w:rPr>
                                    <w:t xml:space="preserve">ROBOT DE LIMPIEZA PARA PANELES SOLARES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3C812" id="_x0000_t202" coordsize="21600,21600" o:spt="202" path="m,l,21600r21600,l21600,xe">
                      <v:stroke joinstyle="miter"/>
                      <v:path gradientshapeok="t" o:connecttype="rect"/>
                    </v:shapetype>
                    <v:shape id="Cuadro de texto 8" o:spid="_x0000_s1026" type="#_x0000_t202" style="position:absolute;margin-left:-.05pt;margin-top:7.05pt;width:287.45pt;height:2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" filled="f" stroked="f" strokeweight=".5pt">
                      <v:textbox>
                        <w:txbxContent>
                          <w:p w14:paraId="29A4E50D" w14:textId="77777777" w:rsidR="002210A0" w:rsidRPr="00D13590" w:rsidRDefault="002210A0" w:rsidP="00D077E9">
                            <w:pPr>
                              <w:pStyle w:val="Ttulo"/>
                              <w:spacing w:after="0"/>
                              <w:rPr>
                                <w:sz w:val="64"/>
                                <w:szCs w:val="64"/>
                                <w:lang w:bidi="es-ES"/>
                              </w:rPr>
                            </w:pPr>
                            <w:r w:rsidRPr="00D13590">
                              <w:rPr>
                                <w:sz w:val="64"/>
                                <w:szCs w:val="64"/>
                                <w:lang w:bidi="es-ES"/>
                              </w:rPr>
                              <w:t>PROYECTO:</w:t>
                            </w:r>
                          </w:p>
                          <w:p w14:paraId="35F3E031" w14:textId="77777777" w:rsidR="002210A0" w:rsidRPr="00D13590" w:rsidRDefault="002210A0" w:rsidP="00D077E9">
                            <w:pPr>
                              <w:pStyle w:val="Ttulo"/>
                              <w:spacing w:after="0"/>
                              <w:rPr>
                                <w:sz w:val="64"/>
                                <w:szCs w:val="64"/>
                              </w:rPr>
                            </w:pPr>
                            <w:r w:rsidRPr="00D13590">
                              <w:rPr>
                                <w:sz w:val="64"/>
                                <w:szCs w:val="64"/>
                                <w:lang w:bidi="es-ES"/>
                              </w:rPr>
                              <w:t xml:space="preserve">ROBOT DE LIMPIEZA PARA PANELES SOLARES </w:t>
                            </w:r>
                          </w:p>
                        </w:txbxContent>
                      </v:textbox>
                    </v:shape>
                  </w:pict>
                </mc:Fallback>
              </mc:AlternateContent>
            </w:r>
          </w:p>
          <w:p w14:paraId="165B2BE4" w14:textId="77777777" w:rsidR="00D077E9" w:rsidRDefault="00D077E9" w:rsidP="00AB02A7">
            <w:pPr>
              <w:rPr>
                <w:noProof/>
              </w:rPr>
            </w:pPr>
          </w:p>
        </w:tc>
      </w:tr>
      <w:tr w:rsidR="00D077E9" w14:paraId="145DFA8E" w14:textId="77777777" w:rsidTr="004E5FEE">
        <w:trPr>
          <w:trHeight w:val="7303"/>
        </w:trPr>
        <w:tc>
          <w:tcPr>
            <w:tcW w:w="5580" w:type="dxa"/>
            <w:tcBorders>
              <w:top w:val="nil"/>
              <w:left w:val="nil"/>
              <w:bottom w:val="nil"/>
              <w:right w:val="nil"/>
            </w:tcBorders>
          </w:tcPr>
          <w:p w14:paraId="65915B07" w14:textId="77777777" w:rsidR="00D077E9" w:rsidRDefault="00D13590" w:rsidP="00AB02A7">
            <w:pPr>
              <w:rPr>
                <w:noProof/>
              </w:rPr>
            </w:pPr>
            <w:r>
              <w:rPr>
                <w:noProof/>
                <w:lang w:bidi="es-ES"/>
              </w:rPr>
              <mc:AlternateContent>
                <mc:Choice Requires="wps">
                  <w:drawing>
                    <wp:anchor distT="0" distB="0" distL="114300" distR="114300" simplePos="0" relativeHeight="251662336" behindDoc="0" locked="0" layoutInCell="1" allowOverlap="1" wp14:anchorId="112820CC" wp14:editId="4B7EEAAE">
                      <wp:simplePos x="0" y="0"/>
                      <wp:positionH relativeFrom="column">
                        <wp:posOffset>93819</wp:posOffset>
                      </wp:positionH>
                      <wp:positionV relativeFrom="paragraph">
                        <wp:posOffset>1368425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77E12" id="Conector recto 5" o:spid="_x0000_s1026" alt="divisor de texto"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4pt,107.75pt" to="116.9pt,1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" strokecolor="#082a75 [3215]" strokeweight="3pt"/>
                  </w:pict>
                </mc:Fallback>
              </mc:AlternateContent>
            </w:r>
          </w:p>
        </w:tc>
      </w:tr>
      <w:tr w:rsidR="00D077E9" w14:paraId="53153CEB" w14:textId="77777777" w:rsidTr="00AB02A7">
        <w:trPr>
          <w:trHeight w:val="2438"/>
        </w:trPr>
        <w:tc>
          <w:tcPr>
            <w:tcW w:w="5580" w:type="dxa"/>
            <w:tcBorders>
              <w:top w:val="nil"/>
              <w:left w:val="nil"/>
              <w:bottom w:val="nil"/>
              <w:right w:val="nil"/>
            </w:tcBorders>
          </w:tcPr>
          <w:sdt>
            <w:sdtPr>
              <w:rPr>
                <w:noProof/>
              </w:rPr>
              <w:id w:val="1080870105"/>
              <w:placeholder>
                <w:docPart w:val="FF02EB577C664EDE8DCCD70392187D5C"/>
              </w:placeholder>
              <w15:appearance w15:val="hidden"/>
            </w:sdtPr>
            <w:sdtEndPr/>
            <w:sdtContent>
              <w:p w14:paraId="7461D959" w14:textId="28CDABFA"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2F1C42">
                  <w:rPr>
                    <w:rStyle w:val="SubttuloCar"/>
                    <w:b w:val="0"/>
                    <w:noProof/>
                    <w:lang w:bidi="es-ES"/>
                  </w:rPr>
                  <w:t>22 diciembre</w:t>
                </w:r>
                <w:r>
                  <w:rPr>
                    <w:rStyle w:val="SubttuloCar"/>
                    <w:b w:val="0"/>
                    <w:noProof/>
                    <w:lang w:bidi="es-ES"/>
                  </w:rPr>
                  <w:fldChar w:fldCharType="end"/>
                </w:r>
                <w:r w:rsidR="00974AEC">
                  <w:rPr>
                    <w:rStyle w:val="SubttuloCar"/>
                    <w:b w:val="0"/>
                    <w:noProof/>
                    <w:lang w:bidi="es-ES"/>
                  </w:rPr>
                  <w:t xml:space="preserve"> 20</w:t>
                </w:r>
                <w:r w:rsidR="00974AEC" w:rsidRPr="00974AEC">
                  <w:rPr>
                    <w:rStyle w:val="SubttuloCar"/>
                    <w:b w:val="0"/>
                    <w:bCs/>
                    <w:noProof/>
                    <w:lang w:bidi="es-ES"/>
                  </w:rPr>
                  <w:t>19</w:t>
                </w:r>
              </w:p>
            </w:sdtContent>
          </w:sdt>
          <w:p w14:paraId="68DC1B46"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5EFDF45E" wp14:editId="4F94AE36">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A5A2D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5F0F34A7" w14:textId="77777777" w:rsidR="00D077E9" w:rsidRDefault="00D077E9" w:rsidP="00AB02A7">
            <w:pPr>
              <w:rPr>
                <w:noProof/>
                <w:sz w:val="10"/>
                <w:szCs w:val="10"/>
              </w:rPr>
            </w:pPr>
          </w:p>
          <w:p w14:paraId="6563DDE8" w14:textId="77777777" w:rsidR="00D077E9" w:rsidRDefault="00D077E9" w:rsidP="00AB02A7">
            <w:pPr>
              <w:rPr>
                <w:noProof/>
                <w:sz w:val="10"/>
                <w:szCs w:val="10"/>
              </w:rPr>
            </w:pPr>
          </w:p>
          <w:p w14:paraId="4344F50F" w14:textId="77777777" w:rsidR="00D077E9" w:rsidRDefault="00E25FDA" w:rsidP="00AB02A7">
            <w:pPr>
              <w:rPr>
                <w:noProof/>
              </w:rPr>
            </w:pPr>
            <w:sdt>
              <w:sdtPr>
                <w:rPr>
                  <w:noProof/>
                </w:rPr>
                <w:id w:val="-1740469667"/>
                <w:placeholder>
                  <w:docPart w:val="9D1D5BC9F0C44FD39574CBDF3A923B63"/>
                </w:placeholder>
                <w15:appearance w15:val="hidden"/>
              </w:sdtPr>
              <w:sdtEndPr/>
              <w:sdtContent>
                <w:r w:rsidR="00D13590">
                  <w:rPr>
                    <w:noProof/>
                  </w:rPr>
                  <w:t>Ramo: Seminario</w:t>
                </w:r>
                <w:r w:rsidR="00974AEC">
                  <w:rPr>
                    <w:noProof/>
                  </w:rPr>
                  <w:t xml:space="preserve"> de Investigacion </w:t>
                </w:r>
              </w:sdtContent>
            </w:sdt>
          </w:p>
          <w:p w14:paraId="477A09E1" w14:textId="77777777" w:rsidR="00D077E9" w:rsidRDefault="00D077E9" w:rsidP="00AB02A7">
            <w:pPr>
              <w:rPr>
                <w:noProof/>
              </w:rPr>
            </w:pPr>
            <w:r w:rsidRPr="00B231E5">
              <w:rPr>
                <w:noProof/>
                <w:lang w:bidi="es-ES"/>
              </w:rPr>
              <w:t xml:space="preserve">Creado por: </w:t>
            </w:r>
            <w:sdt>
              <w:sdtPr>
                <w:alias w:val="Su nombre"/>
                <w:tag w:val="Su nombre"/>
                <w:id w:val="-180584491"/>
                <w:placeholder>
                  <w:docPart w:val="E4EE21D8B9444575B040BA96BA9F16BD"/>
                </w:placeholder>
                <w:dataBinding w:prefixMappings="xmlns:ns0='http://schemas.microsoft.com/office/2006/coverPageProps' " w:xpath="/ns0:CoverPageProperties[1]/ns0:CompanyFax[1]" w:storeItemID="{55AF091B-3C7A-41E3-B477-F2FDAA23CFDA}"/>
                <w15:appearance w15:val="hidden"/>
                <w:text w:multiLine="1"/>
              </w:sdtPr>
              <w:sdtEndPr/>
              <w:sdtContent>
                <w:r w:rsidR="00974AEC">
                  <w:t xml:space="preserve">Mario Tapia </w:t>
                </w:r>
              </w:sdtContent>
            </w:sdt>
          </w:p>
          <w:p w14:paraId="2FD9D6E1" w14:textId="77777777" w:rsidR="00D077E9" w:rsidRPr="00D86945" w:rsidRDefault="00D077E9" w:rsidP="00AB02A7">
            <w:pPr>
              <w:rPr>
                <w:noProof/>
                <w:sz w:val="10"/>
                <w:szCs w:val="10"/>
              </w:rPr>
            </w:pPr>
          </w:p>
        </w:tc>
      </w:tr>
    </w:tbl>
    <w:p w14:paraId="70CEF2A3" w14:textId="77777777"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15EC3552" wp14:editId="21C64D41">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06114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" fillcolor="#bfbfbf [2412]" stroked="f" strokeweight="2pt">
                <w10:wrap anchory="page"/>
              </v:rect>
            </w:pict>
          </mc:Fallback>
        </mc:AlternateContent>
      </w:r>
      <w:r w:rsidR="00D077E9">
        <w:rPr>
          <w:noProof/>
          <w:lang w:bidi="es-ES"/>
        </w:rPr>
        <w:br w:type="page"/>
      </w:r>
    </w:p>
    <w:sdt>
      <w:sdtPr>
        <w:rPr>
          <w:rFonts w:asciiTheme="minorHAnsi" w:eastAsiaTheme="minorEastAsia" w:hAnsiTheme="minorHAnsi" w:cstheme="minorBidi"/>
          <w:b/>
          <w:color w:val="082A75" w:themeColor="text2"/>
          <w:sz w:val="28"/>
          <w:szCs w:val="22"/>
          <w:lang w:val="es-ES" w:eastAsia="en-US"/>
        </w:rPr>
        <w:id w:val="147324595"/>
        <w:docPartObj>
          <w:docPartGallery w:val="Table of Contents"/>
          <w:docPartUnique/>
        </w:docPartObj>
      </w:sdtPr>
      <w:sdtEndPr>
        <w:rPr>
          <w:bCs/>
        </w:rPr>
      </w:sdtEndPr>
      <w:sdtContent>
        <w:p w14:paraId="4E3F4D4D" w14:textId="77777777" w:rsidR="008166AA" w:rsidRDefault="008166AA">
          <w:pPr>
            <w:pStyle w:val="TtuloTDC"/>
          </w:pPr>
          <w:r>
            <w:rPr>
              <w:lang w:val="es-ES"/>
            </w:rPr>
            <w:t>Tabla de contenido</w:t>
          </w:r>
        </w:p>
        <w:p w14:paraId="6B669D75" w14:textId="5C1B3986" w:rsidR="002F1C42" w:rsidRDefault="008166AA">
          <w:pPr>
            <w:pStyle w:val="TDC2"/>
            <w:tabs>
              <w:tab w:val="right" w:leader="dot" w:pos="10024"/>
            </w:tabs>
            <w:rPr>
              <w:b w:val="0"/>
              <w:noProof/>
              <w:color w:val="auto"/>
              <w:sz w:val="22"/>
              <w:lang w:eastAsia="es-CL"/>
            </w:rPr>
          </w:pPr>
          <w:r>
            <w:fldChar w:fldCharType="begin"/>
          </w:r>
          <w:r>
            <w:instrText xml:space="preserve"> TOC \o "1-3" \h \z \u </w:instrText>
          </w:r>
          <w:r>
            <w:fldChar w:fldCharType="separate"/>
          </w:r>
          <w:hyperlink w:anchor="_Toc27948743" w:history="1">
            <w:r w:rsidR="002F1C42" w:rsidRPr="007A4BF6">
              <w:rPr>
                <w:rStyle w:val="Hipervnculo"/>
                <w:noProof/>
              </w:rPr>
              <w:t>Resumen</w:t>
            </w:r>
            <w:r w:rsidR="002F1C42">
              <w:rPr>
                <w:noProof/>
                <w:webHidden/>
              </w:rPr>
              <w:tab/>
            </w:r>
            <w:r w:rsidR="002F1C42">
              <w:rPr>
                <w:noProof/>
                <w:webHidden/>
              </w:rPr>
              <w:fldChar w:fldCharType="begin"/>
            </w:r>
            <w:r w:rsidR="002F1C42">
              <w:rPr>
                <w:noProof/>
                <w:webHidden/>
              </w:rPr>
              <w:instrText xml:space="preserve"> PAGEREF _Toc27948743 \h </w:instrText>
            </w:r>
            <w:r w:rsidR="002F1C42">
              <w:rPr>
                <w:noProof/>
                <w:webHidden/>
              </w:rPr>
            </w:r>
            <w:r w:rsidR="002F1C42">
              <w:rPr>
                <w:noProof/>
                <w:webHidden/>
              </w:rPr>
              <w:fldChar w:fldCharType="separate"/>
            </w:r>
            <w:r w:rsidR="002F1C42">
              <w:rPr>
                <w:noProof/>
                <w:webHidden/>
              </w:rPr>
              <w:t>3</w:t>
            </w:r>
            <w:r w:rsidR="002F1C42">
              <w:rPr>
                <w:noProof/>
                <w:webHidden/>
              </w:rPr>
              <w:fldChar w:fldCharType="end"/>
            </w:r>
          </w:hyperlink>
        </w:p>
        <w:p w14:paraId="5AB38DA9" w14:textId="6EB94D0B" w:rsidR="002F1C42" w:rsidRDefault="002F1C42">
          <w:pPr>
            <w:pStyle w:val="TDC2"/>
            <w:tabs>
              <w:tab w:val="right" w:leader="dot" w:pos="10024"/>
            </w:tabs>
            <w:rPr>
              <w:b w:val="0"/>
              <w:noProof/>
              <w:color w:val="auto"/>
              <w:sz w:val="22"/>
              <w:lang w:eastAsia="es-CL"/>
            </w:rPr>
          </w:pPr>
          <w:hyperlink w:anchor="_Toc27948744" w:history="1">
            <w:r w:rsidRPr="007A4BF6">
              <w:rPr>
                <w:rStyle w:val="Hipervnculo"/>
                <w:noProof/>
              </w:rPr>
              <w:t>Introducción</w:t>
            </w:r>
            <w:r>
              <w:rPr>
                <w:noProof/>
                <w:webHidden/>
              </w:rPr>
              <w:tab/>
            </w:r>
            <w:r>
              <w:rPr>
                <w:noProof/>
                <w:webHidden/>
              </w:rPr>
              <w:fldChar w:fldCharType="begin"/>
            </w:r>
            <w:r>
              <w:rPr>
                <w:noProof/>
                <w:webHidden/>
              </w:rPr>
              <w:instrText xml:space="preserve"> PAGEREF _Toc27948744 \h </w:instrText>
            </w:r>
            <w:r>
              <w:rPr>
                <w:noProof/>
                <w:webHidden/>
              </w:rPr>
            </w:r>
            <w:r>
              <w:rPr>
                <w:noProof/>
                <w:webHidden/>
              </w:rPr>
              <w:fldChar w:fldCharType="separate"/>
            </w:r>
            <w:r>
              <w:rPr>
                <w:noProof/>
                <w:webHidden/>
              </w:rPr>
              <w:t>4</w:t>
            </w:r>
            <w:r>
              <w:rPr>
                <w:noProof/>
                <w:webHidden/>
              </w:rPr>
              <w:fldChar w:fldCharType="end"/>
            </w:r>
          </w:hyperlink>
        </w:p>
        <w:p w14:paraId="354E657C" w14:textId="0E5FA01C" w:rsidR="002F1C42" w:rsidRDefault="002F1C42">
          <w:pPr>
            <w:pStyle w:val="TDC2"/>
            <w:tabs>
              <w:tab w:val="right" w:leader="dot" w:pos="10024"/>
            </w:tabs>
            <w:rPr>
              <w:b w:val="0"/>
              <w:noProof/>
              <w:color w:val="auto"/>
              <w:sz w:val="22"/>
              <w:lang w:eastAsia="es-CL"/>
            </w:rPr>
          </w:pPr>
          <w:hyperlink w:anchor="_Toc27948745" w:history="1">
            <w:r w:rsidRPr="007A4BF6">
              <w:rPr>
                <w:rStyle w:val="Hipervnculo"/>
                <w:noProof/>
              </w:rPr>
              <w:t>Marco teórico</w:t>
            </w:r>
            <w:r>
              <w:rPr>
                <w:noProof/>
                <w:webHidden/>
              </w:rPr>
              <w:tab/>
            </w:r>
            <w:r>
              <w:rPr>
                <w:noProof/>
                <w:webHidden/>
              </w:rPr>
              <w:fldChar w:fldCharType="begin"/>
            </w:r>
            <w:r>
              <w:rPr>
                <w:noProof/>
                <w:webHidden/>
              </w:rPr>
              <w:instrText xml:space="preserve"> PAGEREF _Toc27948745 \h </w:instrText>
            </w:r>
            <w:r>
              <w:rPr>
                <w:noProof/>
                <w:webHidden/>
              </w:rPr>
            </w:r>
            <w:r>
              <w:rPr>
                <w:noProof/>
                <w:webHidden/>
              </w:rPr>
              <w:fldChar w:fldCharType="separate"/>
            </w:r>
            <w:r>
              <w:rPr>
                <w:noProof/>
                <w:webHidden/>
              </w:rPr>
              <w:t>5</w:t>
            </w:r>
            <w:r>
              <w:rPr>
                <w:noProof/>
                <w:webHidden/>
              </w:rPr>
              <w:fldChar w:fldCharType="end"/>
            </w:r>
          </w:hyperlink>
        </w:p>
        <w:p w14:paraId="1B981EC4" w14:textId="33F536D9" w:rsidR="002F1C42" w:rsidRDefault="002F1C42">
          <w:pPr>
            <w:pStyle w:val="TDC2"/>
            <w:tabs>
              <w:tab w:val="right" w:leader="dot" w:pos="10024"/>
            </w:tabs>
            <w:rPr>
              <w:b w:val="0"/>
              <w:noProof/>
              <w:color w:val="auto"/>
              <w:sz w:val="22"/>
              <w:lang w:eastAsia="es-CL"/>
            </w:rPr>
          </w:pPr>
          <w:hyperlink w:anchor="_Toc27948746" w:history="1">
            <w:r w:rsidRPr="007A4BF6">
              <w:rPr>
                <w:rStyle w:val="Hipervnculo"/>
                <w:noProof/>
              </w:rPr>
              <w:t>Conceptos</w:t>
            </w:r>
            <w:r>
              <w:rPr>
                <w:noProof/>
                <w:webHidden/>
              </w:rPr>
              <w:tab/>
            </w:r>
            <w:r>
              <w:rPr>
                <w:noProof/>
                <w:webHidden/>
              </w:rPr>
              <w:fldChar w:fldCharType="begin"/>
            </w:r>
            <w:r>
              <w:rPr>
                <w:noProof/>
                <w:webHidden/>
              </w:rPr>
              <w:instrText xml:space="preserve"> PAGEREF _Toc27948746 \h </w:instrText>
            </w:r>
            <w:r>
              <w:rPr>
                <w:noProof/>
                <w:webHidden/>
              </w:rPr>
            </w:r>
            <w:r>
              <w:rPr>
                <w:noProof/>
                <w:webHidden/>
              </w:rPr>
              <w:fldChar w:fldCharType="separate"/>
            </w:r>
            <w:r>
              <w:rPr>
                <w:noProof/>
                <w:webHidden/>
              </w:rPr>
              <w:t>5</w:t>
            </w:r>
            <w:r>
              <w:rPr>
                <w:noProof/>
                <w:webHidden/>
              </w:rPr>
              <w:fldChar w:fldCharType="end"/>
            </w:r>
          </w:hyperlink>
        </w:p>
        <w:p w14:paraId="35E0FB14" w14:textId="1DC96CA9" w:rsidR="002F1C42" w:rsidRDefault="002F1C42">
          <w:pPr>
            <w:pStyle w:val="TDC2"/>
            <w:tabs>
              <w:tab w:val="right" w:leader="dot" w:pos="10024"/>
            </w:tabs>
            <w:rPr>
              <w:b w:val="0"/>
              <w:noProof/>
              <w:color w:val="auto"/>
              <w:sz w:val="22"/>
              <w:lang w:eastAsia="es-CL"/>
            </w:rPr>
          </w:pPr>
          <w:hyperlink w:anchor="_Toc27948747" w:history="1">
            <w:r w:rsidRPr="007A4BF6">
              <w:rPr>
                <w:rStyle w:val="Hipervnculo"/>
                <w:noProof/>
              </w:rPr>
              <w:t>Frontera del proyecto</w:t>
            </w:r>
            <w:r>
              <w:rPr>
                <w:noProof/>
                <w:webHidden/>
              </w:rPr>
              <w:tab/>
            </w:r>
            <w:r>
              <w:rPr>
                <w:noProof/>
                <w:webHidden/>
              </w:rPr>
              <w:fldChar w:fldCharType="begin"/>
            </w:r>
            <w:r>
              <w:rPr>
                <w:noProof/>
                <w:webHidden/>
              </w:rPr>
              <w:instrText xml:space="preserve"> PAGEREF _Toc27948747 \h </w:instrText>
            </w:r>
            <w:r>
              <w:rPr>
                <w:noProof/>
                <w:webHidden/>
              </w:rPr>
            </w:r>
            <w:r>
              <w:rPr>
                <w:noProof/>
                <w:webHidden/>
              </w:rPr>
              <w:fldChar w:fldCharType="separate"/>
            </w:r>
            <w:r>
              <w:rPr>
                <w:noProof/>
                <w:webHidden/>
              </w:rPr>
              <w:t>6</w:t>
            </w:r>
            <w:r>
              <w:rPr>
                <w:noProof/>
                <w:webHidden/>
              </w:rPr>
              <w:fldChar w:fldCharType="end"/>
            </w:r>
          </w:hyperlink>
        </w:p>
        <w:p w14:paraId="130CF8BF" w14:textId="0E893254" w:rsidR="002F1C42" w:rsidRDefault="002F1C42">
          <w:pPr>
            <w:pStyle w:val="TDC2"/>
            <w:tabs>
              <w:tab w:val="right" w:leader="dot" w:pos="10024"/>
            </w:tabs>
            <w:rPr>
              <w:b w:val="0"/>
              <w:noProof/>
              <w:color w:val="auto"/>
              <w:sz w:val="22"/>
              <w:lang w:eastAsia="es-CL"/>
            </w:rPr>
          </w:pPr>
          <w:hyperlink w:anchor="_Toc27948748" w:history="1">
            <w:r w:rsidRPr="007A4BF6">
              <w:rPr>
                <w:rStyle w:val="Hipervnculo"/>
                <w:noProof/>
              </w:rPr>
              <w:t>Marco legal</w:t>
            </w:r>
            <w:r>
              <w:rPr>
                <w:noProof/>
                <w:webHidden/>
              </w:rPr>
              <w:tab/>
            </w:r>
            <w:r>
              <w:rPr>
                <w:noProof/>
                <w:webHidden/>
              </w:rPr>
              <w:fldChar w:fldCharType="begin"/>
            </w:r>
            <w:r>
              <w:rPr>
                <w:noProof/>
                <w:webHidden/>
              </w:rPr>
              <w:instrText xml:space="preserve"> PAGEREF _Toc27948748 \h </w:instrText>
            </w:r>
            <w:r>
              <w:rPr>
                <w:noProof/>
                <w:webHidden/>
              </w:rPr>
            </w:r>
            <w:r>
              <w:rPr>
                <w:noProof/>
                <w:webHidden/>
              </w:rPr>
              <w:fldChar w:fldCharType="separate"/>
            </w:r>
            <w:r>
              <w:rPr>
                <w:noProof/>
                <w:webHidden/>
              </w:rPr>
              <w:t>6</w:t>
            </w:r>
            <w:r>
              <w:rPr>
                <w:noProof/>
                <w:webHidden/>
              </w:rPr>
              <w:fldChar w:fldCharType="end"/>
            </w:r>
          </w:hyperlink>
        </w:p>
        <w:p w14:paraId="73AF7FFD" w14:textId="432CBD29" w:rsidR="002F1C42" w:rsidRDefault="002F1C42">
          <w:pPr>
            <w:pStyle w:val="TDC2"/>
            <w:tabs>
              <w:tab w:val="right" w:leader="dot" w:pos="10024"/>
            </w:tabs>
            <w:rPr>
              <w:b w:val="0"/>
              <w:noProof/>
              <w:color w:val="auto"/>
              <w:sz w:val="22"/>
              <w:lang w:eastAsia="es-CL"/>
            </w:rPr>
          </w:pPr>
          <w:hyperlink w:anchor="_Toc27948749" w:history="1">
            <w:r w:rsidRPr="007A4BF6">
              <w:rPr>
                <w:rStyle w:val="Hipervnculo"/>
                <w:noProof/>
              </w:rPr>
              <w:t>INVESTIGACION</w:t>
            </w:r>
            <w:r>
              <w:rPr>
                <w:noProof/>
                <w:webHidden/>
              </w:rPr>
              <w:tab/>
            </w:r>
            <w:r>
              <w:rPr>
                <w:noProof/>
                <w:webHidden/>
              </w:rPr>
              <w:fldChar w:fldCharType="begin"/>
            </w:r>
            <w:r>
              <w:rPr>
                <w:noProof/>
                <w:webHidden/>
              </w:rPr>
              <w:instrText xml:space="preserve"> PAGEREF _Toc27948749 \h </w:instrText>
            </w:r>
            <w:r>
              <w:rPr>
                <w:noProof/>
                <w:webHidden/>
              </w:rPr>
            </w:r>
            <w:r>
              <w:rPr>
                <w:noProof/>
                <w:webHidden/>
              </w:rPr>
              <w:fldChar w:fldCharType="separate"/>
            </w:r>
            <w:r>
              <w:rPr>
                <w:noProof/>
                <w:webHidden/>
              </w:rPr>
              <w:t>7</w:t>
            </w:r>
            <w:r>
              <w:rPr>
                <w:noProof/>
                <w:webHidden/>
              </w:rPr>
              <w:fldChar w:fldCharType="end"/>
            </w:r>
          </w:hyperlink>
        </w:p>
        <w:p w14:paraId="2ECE0D7D" w14:textId="4ACF0018" w:rsidR="002F1C42" w:rsidRDefault="002F1C42">
          <w:pPr>
            <w:pStyle w:val="TDC2"/>
            <w:tabs>
              <w:tab w:val="right" w:leader="dot" w:pos="10024"/>
            </w:tabs>
            <w:rPr>
              <w:b w:val="0"/>
              <w:noProof/>
              <w:color w:val="auto"/>
              <w:sz w:val="22"/>
              <w:lang w:eastAsia="es-CL"/>
            </w:rPr>
          </w:pPr>
          <w:hyperlink w:anchor="_Toc27948750" w:history="1">
            <w:r>
              <w:rPr>
                <w:noProof/>
                <w:webHidden/>
              </w:rPr>
              <w:tab/>
            </w:r>
            <w:r>
              <w:rPr>
                <w:noProof/>
                <w:webHidden/>
              </w:rPr>
              <w:fldChar w:fldCharType="begin"/>
            </w:r>
            <w:r>
              <w:rPr>
                <w:noProof/>
                <w:webHidden/>
              </w:rPr>
              <w:instrText xml:space="preserve"> PAGEREF _Toc27948750 \h </w:instrText>
            </w:r>
            <w:r>
              <w:rPr>
                <w:noProof/>
                <w:webHidden/>
              </w:rPr>
            </w:r>
            <w:r>
              <w:rPr>
                <w:noProof/>
                <w:webHidden/>
              </w:rPr>
              <w:fldChar w:fldCharType="separate"/>
            </w:r>
            <w:r>
              <w:rPr>
                <w:noProof/>
                <w:webHidden/>
              </w:rPr>
              <w:t>7</w:t>
            </w:r>
            <w:r>
              <w:rPr>
                <w:noProof/>
                <w:webHidden/>
              </w:rPr>
              <w:fldChar w:fldCharType="end"/>
            </w:r>
          </w:hyperlink>
        </w:p>
        <w:p w14:paraId="31E84290" w14:textId="01590F16" w:rsidR="002F1C42" w:rsidRDefault="002F1C42">
          <w:pPr>
            <w:pStyle w:val="TDC2"/>
            <w:tabs>
              <w:tab w:val="right" w:leader="dot" w:pos="10024"/>
            </w:tabs>
            <w:rPr>
              <w:b w:val="0"/>
              <w:noProof/>
              <w:color w:val="auto"/>
              <w:sz w:val="22"/>
              <w:lang w:eastAsia="es-CL"/>
            </w:rPr>
          </w:pPr>
          <w:hyperlink w:anchor="_Toc27948751" w:history="1">
            <w:r w:rsidRPr="007A4BF6">
              <w:rPr>
                <w:rStyle w:val="Hipervnculo"/>
                <w:noProof/>
              </w:rPr>
              <w:t>Prefactibilidad</w:t>
            </w:r>
            <w:r>
              <w:rPr>
                <w:noProof/>
                <w:webHidden/>
              </w:rPr>
              <w:tab/>
            </w:r>
            <w:r>
              <w:rPr>
                <w:noProof/>
                <w:webHidden/>
              </w:rPr>
              <w:fldChar w:fldCharType="begin"/>
            </w:r>
            <w:r>
              <w:rPr>
                <w:noProof/>
                <w:webHidden/>
              </w:rPr>
              <w:instrText xml:space="preserve"> PAGEREF _Toc27948751 \h </w:instrText>
            </w:r>
            <w:r>
              <w:rPr>
                <w:noProof/>
                <w:webHidden/>
              </w:rPr>
            </w:r>
            <w:r>
              <w:rPr>
                <w:noProof/>
                <w:webHidden/>
              </w:rPr>
              <w:fldChar w:fldCharType="separate"/>
            </w:r>
            <w:r>
              <w:rPr>
                <w:noProof/>
                <w:webHidden/>
              </w:rPr>
              <w:t>10</w:t>
            </w:r>
            <w:r>
              <w:rPr>
                <w:noProof/>
                <w:webHidden/>
              </w:rPr>
              <w:fldChar w:fldCharType="end"/>
            </w:r>
          </w:hyperlink>
        </w:p>
        <w:p w14:paraId="364E5319" w14:textId="693B12B5" w:rsidR="002F1C42" w:rsidRDefault="002F1C42">
          <w:pPr>
            <w:pStyle w:val="TDC2"/>
            <w:tabs>
              <w:tab w:val="right" w:leader="dot" w:pos="10024"/>
            </w:tabs>
            <w:rPr>
              <w:b w:val="0"/>
              <w:noProof/>
              <w:color w:val="auto"/>
              <w:sz w:val="22"/>
              <w:lang w:eastAsia="es-CL"/>
            </w:rPr>
          </w:pPr>
          <w:hyperlink w:anchor="_Toc27948752" w:history="1">
            <w:r w:rsidRPr="007A4BF6">
              <w:rPr>
                <w:rStyle w:val="Hipervnculo"/>
                <w:noProof/>
              </w:rPr>
              <w:t>Prototipo.</w:t>
            </w:r>
            <w:r>
              <w:rPr>
                <w:noProof/>
                <w:webHidden/>
              </w:rPr>
              <w:tab/>
            </w:r>
            <w:r>
              <w:rPr>
                <w:noProof/>
                <w:webHidden/>
              </w:rPr>
              <w:fldChar w:fldCharType="begin"/>
            </w:r>
            <w:r>
              <w:rPr>
                <w:noProof/>
                <w:webHidden/>
              </w:rPr>
              <w:instrText xml:space="preserve"> PAGEREF _Toc27948752 \h </w:instrText>
            </w:r>
            <w:r>
              <w:rPr>
                <w:noProof/>
                <w:webHidden/>
              </w:rPr>
            </w:r>
            <w:r>
              <w:rPr>
                <w:noProof/>
                <w:webHidden/>
              </w:rPr>
              <w:fldChar w:fldCharType="separate"/>
            </w:r>
            <w:r>
              <w:rPr>
                <w:noProof/>
                <w:webHidden/>
              </w:rPr>
              <w:t>11</w:t>
            </w:r>
            <w:r>
              <w:rPr>
                <w:noProof/>
                <w:webHidden/>
              </w:rPr>
              <w:fldChar w:fldCharType="end"/>
            </w:r>
          </w:hyperlink>
        </w:p>
        <w:p w14:paraId="75D6B62D" w14:textId="76C4FA3A" w:rsidR="002F1C42" w:rsidRDefault="002F1C42">
          <w:pPr>
            <w:pStyle w:val="TDC2"/>
            <w:tabs>
              <w:tab w:val="right" w:leader="dot" w:pos="10024"/>
            </w:tabs>
            <w:rPr>
              <w:b w:val="0"/>
              <w:noProof/>
              <w:color w:val="auto"/>
              <w:sz w:val="22"/>
              <w:lang w:eastAsia="es-CL"/>
            </w:rPr>
          </w:pPr>
          <w:hyperlink w:anchor="_Toc27948753" w:history="1">
            <w:r w:rsidRPr="007A4BF6">
              <w:rPr>
                <w:rStyle w:val="Hipervnculo"/>
                <w:noProof/>
              </w:rPr>
              <w:t>Conclusiones.</w:t>
            </w:r>
            <w:r>
              <w:rPr>
                <w:noProof/>
                <w:webHidden/>
              </w:rPr>
              <w:tab/>
            </w:r>
            <w:r>
              <w:rPr>
                <w:noProof/>
                <w:webHidden/>
              </w:rPr>
              <w:fldChar w:fldCharType="begin"/>
            </w:r>
            <w:r>
              <w:rPr>
                <w:noProof/>
                <w:webHidden/>
              </w:rPr>
              <w:instrText xml:space="preserve"> PAGEREF _Toc27948753 \h </w:instrText>
            </w:r>
            <w:r>
              <w:rPr>
                <w:noProof/>
                <w:webHidden/>
              </w:rPr>
            </w:r>
            <w:r>
              <w:rPr>
                <w:noProof/>
                <w:webHidden/>
              </w:rPr>
              <w:fldChar w:fldCharType="separate"/>
            </w:r>
            <w:r>
              <w:rPr>
                <w:noProof/>
                <w:webHidden/>
              </w:rPr>
              <w:t>15</w:t>
            </w:r>
            <w:r>
              <w:rPr>
                <w:noProof/>
                <w:webHidden/>
              </w:rPr>
              <w:fldChar w:fldCharType="end"/>
            </w:r>
          </w:hyperlink>
        </w:p>
        <w:p w14:paraId="4917E338" w14:textId="24DE52BA" w:rsidR="002F1C42" w:rsidRDefault="002F1C42">
          <w:pPr>
            <w:pStyle w:val="TDC2"/>
            <w:tabs>
              <w:tab w:val="right" w:leader="dot" w:pos="10024"/>
            </w:tabs>
            <w:rPr>
              <w:b w:val="0"/>
              <w:noProof/>
              <w:color w:val="auto"/>
              <w:sz w:val="22"/>
              <w:lang w:eastAsia="es-CL"/>
            </w:rPr>
          </w:pPr>
          <w:hyperlink w:anchor="_Toc27948754" w:history="1">
            <w:r w:rsidRPr="007A4BF6">
              <w:rPr>
                <w:rStyle w:val="Hipervnculo"/>
                <w:noProof/>
              </w:rPr>
              <w:t>Bibliografia.</w:t>
            </w:r>
            <w:r>
              <w:rPr>
                <w:noProof/>
                <w:webHidden/>
              </w:rPr>
              <w:tab/>
            </w:r>
            <w:r>
              <w:rPr>
                <w:noProof/>
                <w:webHidden/>
              </w:rPr>
              <w:fldChar w:fldCharType="begin"/>
            </w:r>
            <w:r>
              <w:rPr>
                <w:noProof/>
                <w:webHidden/>
              </w:rPr>
              <w:instrText xml:space="preserve"> PAGEREF _Toc27948754 \h </w:instrText>
            </w:r>
            <w:r>
              <w:rPr>
                <w:noProof/>
                <w:webHidden/>
              </w:rPr>
            </w:r>
            <w:r>
              <w:rPr>
                <w:noProof/>
                <w:webHidden/>
              </w:rPr>
              <w:fldChar w:fldCharType="separate"/>
            </w:r>
            <w:r>
              <w:rPr>
                <w:noProof/>
                <w:webHidden/>
              </w:rPr>
              <w:t>16</w:t>
            </w:r>
            <w:r>
              <w:rPr>
                <w:noProof/>
                <w:webHidden/>
              </w:rPr>
              <w:fldChar w:fldCharType="end"/>
            </w:r>
          </w:hyperlink>
        </w:p>
        <w:p w14:paraId="7D167811" w14:textId="3474B363" w:rsidR="008166AA" w:rsidRDefault="008166AA">
          <w:r>
            <w:rPr>
              <w:bCs/>
              <w:lang w:val="es-ES"/>
            </w:rPr>
            <w:fldChar w:fldCharType="end"/>
          </w:r>
        </w:p>
        <w:bookmarkStart w:id="0" w:name="_GoBack" w:displacedByCustomXml="next"/>
        <w:bookmarkEnd w:id="0" w:displacedByCustomXml="next"/>
      </w:sdtContent>
    </w:sdt>
    <w:p w14:paraId="62093071" w14:textId="77777777" w:rsidR="00AB02A7" w:rsidRDefault="00AB02A7" w:rsidP="00DF027C">
      <w:pPr>
        <w:rPr>
          <w:noProof/>
        </w:rPr>
      </w:pPr>
    </w:p>
    <w:p w14:paraId="15943A17" w14:textId="77777777" w:rsidR="00974AEC" w:rsidRDefault="00974AEC" w:rsidP="00DF027C">
      <w:pPr>
        <w:rPr>
          <w:noProof/>
        </w:rPr>
      </w:pPr>
    </w:p>
    <w:p w14:paraId="7285526E" w14:textId="77777777" w:rsidR="00974AEC" w:rsidRDefault="00974AEC" w:rsidP="00DF027C">
      <w:pPr>
        <w:rPr>
          <w:noProof/>
        </w:rPr>
      </w:pPr>
    </w:p>
    <w:p w14:paraId="7FB82A23" w14:textId="77777777" w:rsidR="00974AEC" w:rsidRDefault="00974AEC" w:rsidP="00DF027C">
      <w:pPr>
        <w:rPr>
          <w:noProof/>
        </w:rPr>
      </w:pPr>
    </w:p>
    <w:p w14:paraId="57357B5F" w14:textId="77777777" w:rsidR="00974AEC" w:rsidRDefault="00974AEC" w:rsidP="00DF027C">
      <w:pPr>
        <w:rPr>
          <w:noProof/>
        </w:rPr>
      </w:pPr>
    </w:p>
    <w:p w14:paraId="39CAD2B0" w14:textId="77777777" w:rsidR="00974AEC" w:rsidRDefault="00974AEC" w:rsidP="00DF027C">
      <w:pPr>
        <w:rPr>
          <w:noProof/>
        </w:rPr>
      </w:pPr>
    </w:p>
    <w:p w14:paraId="35018859" w14:textId="77777777" w:rsidR="00974AEC" w:rsidRDefault="00974AEC" w:rsidP="00DF027C">
      <w:pPr>
        <w:rPr>
          <w:noProof/>
        </w:rPr>
      </w:pPr>
    </w:p>
    <w:p w14:paraId="16D89314" w14:textId="77777777" w:rsidR="00974AEC" w:rsidRDefault="00974AEC" w:rsidP="00DF027C">
      <w:pPr>
        <w:rPr>
          <w:noProof/>
        </w:rPr>
      </w:pPr>
    </w:p>
    <w:p w14:paraId="0D8F2A74" w14:textId="77777777" w:rsidR="00974AEC" w:rsidRDefault="00974AEC" w:rsidP="00DF027C">
      <w:pPr>
        <w:rPr>
          <w:noProof/>
        </w:rPr>
      </w:pPr>
    </w:p>
    <w:p w14:paraId="485C62DB" w14:textId="77777777" w:rsidR="00974AEC" w:rsidRDefault="00974AEC" w:rsidP="00DF027C">
      <w:pPr>
        <w:rPr>
          <w:noProof/>
        </w:rPr>
      </w:pPr>
    </w:p>
    <w:p w14:paraId="1B4946AD" w14:textId="77777777" w:rsidR="00974AEC" w:rsidRDefault="00974AEC" w:rsidP="00DF027C">
      <w:pPr>
        <w:rPr>
          <w:noProof/>
        </w:rPr>
      </w:pPr>
    </w:p>
    <w:p w14:paraId="65290987" w14:textId="77777777" w:rsidR="00974AEC" w:rsidRDefault="00974AEC" w:rsidP="00DF027C">
      <w:pPr>
        <w:rPr>
          <w:noProof/>
        </w:rPr>
      </w:pPr>
    </w:p>
    <w:p w14:paraId="725F6019" w14:textId="77777777" w:rsidR="00974AEC" w:rsidRDefault="00974AEC" w:rsidP="00DF027C">
      <w:pPr>
        <w:rPr>
          <w:noProof/>
        </w:rPr>
      </w:pPr>
    </w:p>
    <w:p w14:paraId="4FF69A0A" w14:textId="77777777" w:rsidR="00974AEC" w:rsidRDefault="00974AEC" w:rsidP="00DF027C">
      <w:pPr>
        <w:rPr>
          <w:noProof/>
        </w:rPr>
      </w:pPr>
    </w:p>
    <w:p w14:paraId="42804E52" w14:textId="77777777" w:rsidR="00974AEC" w:rsidRDefault="00974AEC" w:rsidP="00DF027C">
      <w:pPr>
        <w:rPr>
          <w:noProof/>
        </w:rPr>
      </w:pPr>
    </w:p>
    <w:p w14:paraId="4F496DB7" w14:textId="77777777" w:rsidR="00974AEC" w:rsidRDefault="00974AEC" w:rsidP="00DF027C">
      <w:pPr>
        <w:rPr>
          <w:noProof/>
        </w:rPr>
      </w:pPr>
    </w:p>
    <w:p w14:paraId="4F02DBB9" w14:textId="77777777" w:rsidR="00974AEC" w:rsidRDefault="00974AEC" w:rsidP="00DF027C">
      <w:pPr>
        <w:rPr>
          <w:noProof/>
        </w:rPr>
      </w:pPr>
    </w:p>
    <w:p w14:paraId="3BB424AB" w14:textId="77777777" w:rsidR="00974AEC" w:rsidRDefault="00974AEC" w:rsidP="00DF027C">
      <w:pPr>
        <w:rPr>
          <w:noProof/>
        </w:rPr>
      </w:pPr>
    </w:p>
    <w:p w14:paraId="08EF9382" w14:textId="77777777" w:rsidR="00974AEC" w:rsidRDefault="00974AEC" w:rsidP="00DF027C">
      <w:pPr>
        <w:rPr>
          <w:noProof/>
        </w:rPr>
      </w:pPr>
    </w:p>
    <w:p w14:paraId="69FA9E77" w14:textId="77777777" w:rsidR="00974AEC" w:rsidRDefault="00974AEC" w:rsidP="00DF027C">
      <w:pPr>
        <w:rPr>
          <w:noProof/>
        </w:rPr>
      </w:pPr>
    </w:p>
    <w:p w14:paraId="4E9E3CEE" w14:textId="77777777" w:rsidR="00974AEC" w:rsidRDefault="00974AEC" w:rsidP="00DF027C">
      <w:pPr>
        <w:rPr>
          <w:noProof/>
        </w:rPr>
      </w:pPr>
    </w:p>
    <w:p w14:paraId="27946069" w14:textId="77777777" w:rsidR="00974AEC" w:rsidRDefault="00974AEC" w:rsidP="00DF027C">
      <w:pPr>
        <w:rPr>
          <w:noProof/>
        </w:rPr>
      </w:pPr>
    </w:p>
    <w:p w14:paraId="02436FD8" w14:textId="77777777" w:rsidR="00974AEC" w:rsidRDefault="00974AEC" w:rsidP="00DF027C">
      <w:pPr>
        <w:rPr>
          <w:noProof/>
        </w:rPr>
      </w:pPr>
    </w:p>
    <w:p w14:paraId="702660D2" w14:textId="77777777" w:rsidR="00974AEC" w:rsidRDefault="00974AEC" w:rsidP="00DF027C">
      <w:pPr>
        <w:rPr>
          <w:noProof/>
        </w:rPr>
      </w:pPr>
    </w:p>
    <w:p w14:paraId="0B5D50B4" w14:textId="77777777" w:rsidR="00974AEC" w:rsidRDefault="00172A4E" w:rsidP="00172A4E">
      <w:pPr>
        <w:pStyle w:val="Ttulo2"/>
        <w:rPr>
          <w:noProof/>
        </w:rPr>
      </w:pPr>
      <w:bookmarkStart w:id="1" w:name="_Toc27948743"/>
      <w:r>
        <w:rPr>
          <w:noProof/>
        </w:rPr>
        <w:t>Resumen</w:t>
      </w:r>
      <w:bookmarkEnd w:id="1"/>
    </w:p>
    <w:p w14:paraId="15EDCFE7" w14:textId="77777777" w:rsidR="00172A4E" w:rsidRDefault="00E04160" w:rsidP="00172A4E">
      <w:pPr>
        <w:pStyle w:val="Contenido"/>
      </w:pPr>
      <w:r>
        <w:t xml:space="preserve">Este proyecto nace de la necesidad de cubrir un mercado pujante como es el de las energías renovables en Chile, específicamente el de la energía solar fotovoltaica </w:t>
      </w:r>
      <w:r w:rsidR="00DB681F">
        <w:t>que y</w:t>
      </w:r>
      <w:r>
        <w:t>a en Chile ocupa miles de hectáreas de terreno principalmente en la zona norte y el cual va a experimentar un crecimiento exponencial en los años venideros.</w:t>
      </w:r>
    </w:p>
    <w:p w14:paraId="5F4D8178" w14:textId="77777777" w:rsidR="005976E6" w:rsidRDefault="005976E6" w:rsidP="00172A4E">
      <w:pPr>
        <w:pStyle w:val="Contenido"/>
      </w:pPr>
    </w:p>
    <w:p w14:paraId="3B6CCD68" w14:textId="77777777" w:rsidR="005976E6" w:rsidRDefault="00E04160" w:rsidP="00172A4E">
      <w:pPr>
        <w:pStyle w:val="Contenido"/>
      </w:pPr>
      <w:r>
        <w:t xml:space="preserve">Esta gran expansión del mercado de las energías renovables conlleva grandes desafíos de ingeniería, logística y mucho </w:t>
      </w:r>
      <w:r w:rsidR="00DB681F">
        <w:t>más, para mantener la eficiencia y la producción constante de energía solar</w:t>
      </w:r>
      <w:r w:rsidR="006177AE">
        <w:t xml:space="preserve"> en las plantas fotovoltaicas</w:t>
      </w:r>
      <w:r w:rsidR="00906556">
        <w:t>,</w:t>
      </w:r>
      <w:r w:rsidR="00DB681F">
        <w:t xml:space="preserve"> se necesita </w:t>
      </w:r>
      <w:r w:rsidR="00906556">
        <w:t xml:space="preserve">mantener los paneles solares siempre limpios de polvo, lo que con lleva </w:t>
      </w:r>
      <w:r w:rsidR="00AD004C">
        <w:t xml:space="preserve">el uso de una cantidad considerable de agua, que en la zona nórtica de Chile es muy escasa </w:t>
      </w:r>
      <w:r w:rsidR="006177AE">
        <w:t>y difícil de conseguir.</w:t>
      </w:r>
    </w:p>
    <w:p w14:paraId="5810EF70" w14:textId="77777777" w:rsidR="005976E6" w:rsidRDefault="005976E6" w:rsidP="00172A4E">
      <w:pPr>
        <w:pStyle w:val="Contenido"/>
      </w:pPr>
    </w:p>
    <w:p w14:paraId="1CBE81AB" w14:textId="77777777" w:rsidR="00E1031D" w:rsidRDefault="006177AE" w:rsidP="00172A4E">
      <w:pPr>
        <w:pStyle w:val="Contenido"/>
      </w:pPr>
      <w:r>
        <w:t xml:space="preserve"> La solución que se propone en este proyecto, es no utilizar agua para realizar la limpieza y reducir costos con la no utilización de personal para realizar las actividades de limpieza</w:t>
      </w:r>
      <w:r w:rsidR="004D30A8">
        <w:t xml:space="preserve">, esto se logra con el desarrollo de un robot </w:t>
      </w:r>
      <w:r w:rsidR="00F814F1">
        <w:t>autónomo que es capaz de moverse entre paneles y valiéndose</w:t>
      </w:r>
      <w:r w:rsidR="00E1031D">
        <w:t xml:space="preserve"> de un fenómeno climatológico particular en el </w:t>
      </w:r>
    </w:p>
    <w:p w14:paraId="538138C3" w14:textId="77777777" w:rsidR="00E04160" w:rsidRDefault="00E1031D" w:rsidP="00172A4E">
      <w:pPr>
        <w:pStyle w:val="Contenido"/>
      </w:pPr>
      <w:r>
        <w:t xml:space="preserve">Norte llamado camanchaca que es </w:t>
      </w:r>
      <w:r w:rsidR="00161A24">
        <w:t>una neblina costera muy copiosa</w:t>
      </w:r>
      <w:r>
        <w:t xml:space="preserve"> y también del roció mañanero</w:t>
      </w:r>
      <w:r w:rsidR="00A540BD">
        <w:t>,</w:t>
      </w:r>
      <w:r>
        <w:t xml:space="preserve"> que a causa del</w:t>
      </w:r>
      <w:r w:rsidR="00A540BD">
        <w:t xml:space="preserve"> diferencial de temperatura entre el panel solar y el ambiente hace</w:t>
      </w:r>
      <w:r w:rsidR="0015375E">
        <w:t>n posible que se generen pequeñas go</w:t>
      </w:r>
      <w:r w:rsidR="00161A24">
        <w:t>t</w:t>
      </w:r>
      <w:r w:rsidR="0015375E">
        <w:t>as de agua en la superficie del panel.</w:t>
      </w:r>
      <w:r w:rsidR="00161A24">
        <w:t xml:space="preserve"> Gracias a estas condiciones se puede realizar una limpieza constante sin el uso de agua de forma directa, sin supervisión y a un bajo costo.</w:t>
      </w:r>
    </w:p>
    <w:p w14:paraId="1F6B8129" w14:textId="77777777" w:rsidR="00AD004C" w:rsidRDefault="00AD004C" w:rsidP="00172A4E">
      <w:pPr>
        <w:pStyle w:val="Contenido"/>
      </w:pPr>
    </w:p>
    <w:p w14:paraId="7A46C015" w14:textId="77777777" w:rsidR="00AD004C" w:rsidRDefault="00AD004C" w:rsidP="00172A4E">
      <w:pPr>
        <w:pStyle w:val="Contenido"/>
      </w:pPr>
    </w:p>
    <w:p w14:paraId="0743DCB2" w14:textId="77777777" w:rsidR="00AD004C" w:rsidRDefault="00AD004C" w:rsidP="00172A4E">
      <w:pPr>
        <w:pStyle w:val="Contenido"/>
      </w:pPr>
    </w:p>
    <w:p w14:paraId="51763DE7" w14:textId="77777777" w:rsidR="00AD004C" w:rsidRDefault="00AD004C" w:rsidP="00172A4E">
      <w:pPr>
        <w:pStyle w:val="Contenido"/>
      </w:pPr>
    </w:p>
    <w:p w14:paraId="4031AB52" w14:textId="77777777" w:rsidR="00AD004C" w:rsidRDefault="00AD004C" w:rsidP="00172A4E">
      <w:pPr>
        <w:pStyle w:val="Contenido"/>
      </w:pPr>
    </w:p>
    <w:p w14:paraId="4C8651EA" w14:textId="77777777" w:rsidR="00AD004C" w:rsidRDefault="00AD004C" w:rsidP="00172A4E">
      <w:pPr>
        <w:pStyle w:val="Contenido"/>
      </w:pPr>
    </w:p>
    <w:p w14:paraId="580151C7" w14:textId="77777777" w:rsidR="00AD004C" w:rsidRDefault="00AD004C" w:rsidP="00172A4E">
      <w:pPr>
        <w:pStyle w:val="Contenido"/>
      </w:pPr>
    </w:p>
    <w:p w14:paraId="45AB1BFB" w14:textId="77777777" w:rsidR="00AD004C" w:rsidRDefault="00AD004C" w:rsidP="00172A4E">
      <w:pPr>
        <w:pStyle w:val="Contenido"/>
      </w:pPr>
    </w:p>
    <w:p w14:paraId="505D3A1C" w14:textId="77777777" w:rsidR="00AD004C" w:rsidRDefault="00AD004C" w:rsidP="00172A4E">
      <w:pPr>
        <w:pStyle w:val="Contenido"/>
      </w:pPr>
    </w:p>
    <w:p w14:paraId="238B1A6B" w14:textId="77777777" w:rsidR="00AD004C" w:rsidRDefault="00AD004C" w:rsidP="00172A4E">
      <w:pPr>
        <w:pStyle w:val="Contenido"/>
      </w:pPr>
    </w:p>
    <w:p w14:paraId="2A8130F9" w14:textId="77777777" w:rsidR="00AD004C" w:rsidRDefault="00AD004C" w:rsidP="00172A4E">
      <w:pPr>
        <w:pStyle w:val="Contenido"/>
      </w:pPr>
    </w:p>
    <w:p w14:paraId="3940797A" w14:textId="77777777" w:rsidR="00AD004C" w:rsidRDefault="00AD004C" w:rsidP="00172A4E">
      <w:pPr>
        <w:pStyle w:val="Contenido"/>
      </w:pPr>
    </w:p>
    <w:p w14:paraId="79811FEC" w14:textId="77777777" w:rsidR="00AD004C" w:rsidRDefault="00AD004C" w:rsidP="00172A4E">
      <w:pPr>
        <w:pStyle w:val="Contenido"/>
      </w:pPr>
    </w:p>
    <w:p w14:paraId="69B2A26F" w14:textId="77777777" w:rsidR="00AD004C" w:rsidRDefault="00AD004C" w:rsidP="00172A4E">
      <w:pPr>
        <w:pStyle w:val="Contenido"/>
      </w:pPr>
    </w:p>
    <w:p w14:paraId="050E665A" w14:textId="77777777" w:rsidR="00AD004C" w:rsidRDefault="00AD004C" w:rsidP="00172A4E">
      <w:pPr>
        <w:pStyle w:val="Contenido"/>
      </w:pPr>
    </w:p>
    <w:p w14:paraId="14793F00" w14:textId="77777777" w:rsidR="00252CA2" w:rsidRDefault="00410E68" w:rsidP="003B2C04">
      <w:pPr>
        <w:pStyle w:val="Ttulo2"/>
      </w:pPr>
      <w:bookmarkStart w:id="2" w:name="_Toc27948744"/>
      <w:r>
        <w:t>Introducción</w:t>
      </w:r>
      <w:bookmarkEnd w:id="2"/>
      <w:r>
        <w:t xml:space="preserve"> </w:t>
      </w:r>
    </w:p>
    <w:p w14:paraId="0A728E3D" w14:textId="77777777" w:rsidR="00252CA2" w:rsidRDefault="00252CA2" w:rsidP="00172A4E">
      <w:pPr>
        <w:pStyle w:val="Contenido"/>
      </w:pPr>
      <w:r>
        <w:t xml:space="preserve">Este tema lo elegí porque un familiar trabaja en un área relacionada con las plantas solares y </w:t>
      </w:r>
      <w:r w:rsidR="005976E6">
        <w:t>los costos de limpieza de los paneles solares en muy alto, y la mayoría de las empresas que trabaja en el rubro utilizan personas para la limpieza, estos datos abren una gran posibilidad para introducir una innovación importante al rubro como son los robots para la limpieza.</w:t>
      </w:r>
    </w:p>
    <w:p w14:paraId="67C76637" w14:textId="77777777" w:rsidR="005976E6" w:rsidRDefault="005976E6" w:rsidP="00172A4E">
      <w:pPr>
        <w:pStyle w:val="Contenido"/>
      </w:pPr>
    </w:p>
    <w:p w14:paraId="67A944B0" w14:textId="77777777" w:rsidR="005976E6" w:rsidRDefault="005976E6" w:rsidP="00172A4E">
      <w:pPr>
        <w:pStyle w:val="Contenido"/>
      </w:pPr>
      <w:r>
        <w:t>Los objetivos de este proyecto son la búsqueda de una solución moderna para el mercado chileno, que ahorre en un recurso clave como el agua y que se logre una reducción significativa en los costos de operación de las plantas solares.</w:t>
      </w:r>
    </w:p>
    <w:p w14:paraId="63BD05AD" w14:textId="77777777" w:rsidR="005976E6" w:rsidRDefault="005976E6" w:rsidP="00172A4E">
      <w:pPr>
        <w:pStyle w:val="Contenido"/>
      </w:pPr>
    </w:p>
    <w:p w14:paraId="658FB3B5" w14:textId="77777777" w:rsidR="005976E6" w:rsidRDefault="005976E6" w:rsidP="00172A4E">
      <w:pPr>
        <w:pStyle w:val="Contenido"/>
      </w:pPr>
    </w:p>
    <w:p w14:paraId="54EE1C3E" w14:textId="77777777" w:rsidR="005976E6" w:rsidRDefault="005976E6" w:rsidP="00172A4E">
      <w:pPr>
        <w:pStyle w:val="Contenido"/>
      </w:pPr>
    </w:p>
    <w:p w14:paraId="4DBE492B" w14:textId="77777777" w:rsidR="005976E6" w:rsidRDefault="005976E6" w:rsidP="00172A4E">
      <w:pPr>
        <w:pStyle w:val="Contenido"/>
      </w:pPr>
    </w:p>
    <w:p w14:paraId="1809DDE0" w14:textId="77777777" w:rsidR="005976E6" w:rsidRDefault="005976E6" w:rsidP="00172A4E">
      <w:pPr>
        <w:pStyle w:val="Contenido"/>
      </w:pPr>
    </w:p>
    <w:p w14:paraId="4D919964" w14:textId="77777777" w:rsidR="005976E6" w:rsidRDefault="005976E6" w:rsidP="00172A4E">
      <w:pPr>
        <w:pStyle w:val="Contenido"/>
      </w:pPr>
    </w:p>
    <w:p w14:paraId="65B661F3" w14:textId="77777777" w:rsidR="005976E6" w:rsidRDefault="005976E6" w:rsidP="00172A4E">
      <w:pPr>
        <w:pStyle w:val="Contenido"/>
      </w:pPr>
    </w:p>
    <w:p w14:paraId="20D89234" w14:textId="77777777" w:rsidR="005976E6" w:rsidRDefault="005976E6" w:rsidP="00172A4E">
      <w:pPr>
        <w:pStyle w:val="Contenido"/>
      </w:pPr>
    </w:p>
    <w:p w14:paraId="2F6D9016" w14:textId="77777777" w:rsidR="005976E6" w:rsidRDefault="005976E6" w:rsidP="00172A4E">
      <w:pPr>
        <w:pStyle w:val="Contenido"/>
      </w:pPr>
    </w:p>
    <w:p w14:paraId="193D6281" w14:textId="77777777" w:rsidR="005976E6" w:rsidRDefault="005976E6" w:rsidP="00172A4E">
      <w:pPr>
        <w:pStyle w:val="Contenido"/>
      </w:pPr>
    </w:p>
    <w:p w14:paraId="62F89F6A" w14:textId="77777777" w:rsidR="005976E6" w:rsidRDefault="005976E6" w:rsidP="00172A4E">
      <w:pPr>
        <w:pStyle w:val="Contenido"/>
      </w:pPr>
    </w:p>
    <w:p w14:paraId="77089A51" w14:textId="77777777" w:rsidR="005976E6" w:rsidRDefault="005976E6" w:rsidP="00172A4E">
      <w:pPr>
        <w:pStyle w:val="Contenido"/>
      </w:pPr>
    </w:p>
    <w:p w14:paraId="20151C73" w14:textId="77777777" w:rsidR="005976E6" w:rsidRDefault="005976E6" w:rsidP="00172A4E">
      <w:pPr>
        <w:pStyle w:val="Contenido"/>
      </w:pPr>
    </w:p>
    <w:p w14:paraId="64F1278A" w14:textId="77777777" w:rsidR="003B2C04" w:rsidRDefault="003B2C04" w:rsidP="00172A4E">
      <w:pPr>
        <w:pStyle w:val="Contenido"/>
      </w:pPr>
    </w:p>
    <w:p w14:paraId="1286C914" w14:textId="77777777" w:rsidR="003B2C04" w:rsidRDefault="003B2C04" w:rsidP="00172A4E">
      <w:pPr>
        <w:pStyle w:val="Contenido"/>
      </w:pPr>
    </w:p>
    <w:p w14:paraId="57DCC5FA" w14:textId="77777777" w:rsidR="003B2C04" w:rsidRDefault="003B2C04" w:rsidP="00172A4E">
      <w:pPr>
        <w:pStyle w:val="Contenido"/>
      </w:pPr>
    </w:p>
    <w:p w14:paraId="4BA3ED1F" w14:textId="77777777" w:rsidR="003B2C04" w:rsidRDefault="003B2C04" w:rsidP="00172A4E">
      <w:pPr>
        <w:pStyle w:val="Contenido"/>
      </w:pPr>
    </w:p>
    <w:p w14:paraId="6ACCAE47" w14:textId="77777777" w:rsidR="003B2C04" w:rsidRDefault="003B2C04" w:rsidP="00172A4E">
      <w:pPr>
        <w:pStyle w:val="Contenido"/>
      </w:pPr>
    </w:p>
    <w:p w14:paraId="4946C8D6" w14:textId="77777777" w:rsidR="003B2C04" w:rsidRDefault="003B2C04" w:rsidP="00172A4E">
      <w:pPr>
        <w:pStyle w:val="Contenido"/>
      </w:pPr>
    </w:p>
    <w:p w14:paraId="3B939B13" w14:textId="77777777" w:rsidR="003B2C04" w:rsidRDefault="003B2C04" w:rsidP="00172A4E">
      <w:pPr>
        <w:pStyle w:val="Contenido"/>
      </w:pPr>
    </w:p>
    <w:p w14:paraId="28B0FFDF" w14:textId="77777777" w:rsidR="003B2C04" w:rsidRDefault="003B2C04" w:rsidP="00172A4E">
      <w:pPr>
        <w:pStyle w:val="Contenido"/>
      </w:pPr>
    </w:p>
    <w:p w14:paraId="2954CAEE" w14:textId="77777777" w:rsidR="005976E6" w:rsidRDefault="005976E6" w:rsidP="005976E6">
      <w:pPr>
        <w:pStyle w:val="Ttulo2"/>
      </w:pPr>
      <w:bookmarkStart w:id="3" w:name="_Toc27948745"/>
      <w:r>
        <w:t>Marco teórico</w:t>
      </w:r>
      <w:bookmarkEnd w:id="3"/>
      <w:r>
        <w:t xml:space="preserve">  </w:t>
      </w:r>
    </w:p>
    <w:p w14:paraId="34F9D9CA" w14:textId="77777777" w:rsidR="00FB42E9" w:rsidRDefault="00FB42E9" w:rsidP="00172A4E">
      <w:pPr>
        <w:pStyle w:val="Contenido"/>
      </w:pPr>
      <w:r>
        <w:t>Uno de los grandes problemas de las plantas solares fotovoltaicas es la acumulación de</w:t>
      </w:r>
    </w:p>
    <w:p w14:paraId="7024DF3D" w14:textId="77777777" w:rsidR="00FB42E9" w:rsidRDefault="00FB42E9" w:rsidP="00172A4E">
      <w:pPr>
        <w:pStyle w:val="Contenido"/>
      </w:pPr>
      <w:r>
        <w:t xml:space="preserve">suciedad en la superficie de los paneles solares, en promedio una planta solar posee unos 300 </w:t>
      </w:r>
      <w:proofErr w:type="spellStart"/>
      <w:r>
        <w:t>mill</w:t>
      </w:r>
      <w:proofErr w:type="spellEnd"/>
      <w:r>
        <w:t xml:space="preserve"> paneles que deben ser limpiados de forma constante o si no la eficiencia en la producción de electricidad puede caer hasta un </w:t>
      </w:r>
      <w:r w:rsidR="00B64BDD">
        <w:t>5</w:t>
      </w:r>
      <w:r>
        <w:t>0%</w:t>
      </w:r>
      <w:r w:rsidR="00C33E10">
        <w:t xml:space="preserve"> lo que provocaría grandes pérdidas económicas para estas empresas</w:t>
      </w:r>
      <w:r>
        <w:t>.</w:t>
      </w:r>
    </w:p>
    <w:p w14:paraId="51952497" w14:textId="77777777" w:rsidR="00851ABD" w:rsidRDefault="00851ABD" w:rsidP="00172A4E">
      <w:pPr>
        <w:pStyle w:val="Contenido"/>
      </w:pPr>
    </w:p>
    <w:p w14:paraId="61A99164" w14:textId="77777777" w:rsidR="00FB42E9" w:rsidRDefault="00FB42E9" w:rsidP="00851ABD">
      <w:pPr>
        <w:pStyle w:val="Ttulo2"/>
      </w:pPr>
      <w:bookmarkStart w:id="4" w:name="_Toc27948746"/>
      <w:r>
        <w:t>Conceptos</w:t>
      </w:r>
      <w:bookmarkEnd w:id="4"/>
    </w:p>
    <w:p w14:paraId="413B8FAE" w14:textId="77777777" w:rsidR="00ED463B" w:rsidRDefault="00ED463B" w:rsidP="00172A4E">
      <w:pPr>
        <w:pStyle w:val="Contenido"/>
      </w:pPr>
      <w:r>
        <w:t xml:space="preserve">Panel solar: </w:t>
      </w:r>
    </w:p>
    <w:p w14:paraId="2503E4B3" w14:textId="77777777" w:rsidR="00FB42E9" w:rsidRDefault="00ED463B" w:rsidP="00172A4E">
      <w:pPr>
        <w:pStyle w:val="Contenido"/>
      </w:pPr>
      <w:r>
        <w:t xml:space="preserve">Es una estructura de metal que posee una cubierta de Vidrio templado, en su interior se almacenan alrededor de 60 células solares de silicio </w:t>
      </w:r>
      <w:proofErr w:type="spellStart"/>
      <w:r>
        <w:t>multicristalino</w:t>
      </w:r>
      <w:proofErr w:type="spellEnd"/>
      <w:r>
        <w:t>, un marco de aleación de aluminio y cajas de conexiones eléctricas. Funciona captando la energía de la radiación producida por el sol, es un método distinto al de la energía solar térmica que busca aprovechar el calor producido por el sol.</w:t>
      </w:r>
    </w:p>
    <w:p w14:paraId="21695C61" w14:textId="77777777" w:rsidR="00ED463B" w:rsidRDefault="00ED463B" w:rsidP="00172A4E">
      <w:pPr>
        <w:pStyle w:val="Contenido"/>
      </w:pPr>
    </w:p>
    <w:p w14:paraId="6209B54D" w14:textId="77777777" w:rsidR="00ED463B" w:rsidRDefault="00ED463B" w:rsidP="00172A4E">
      <w:pPr>
        <w:pStyle w:val="Contenido"/>
      </w:pPr>
      <w:r>
        <w:t>Planta Solar:</w:t>
      </w:r>
    </w:p>
    <w:p w14:paraId="297D306D" w14:textId="77777777" w:rsidR="00FB42E9" w:rsidRDefault="00ED463B" w:rsidP="00172A4E">
      <w:pPr>
        <w:pStyle w:val="Contenido"/>
      </w:pPr>
      <w:r>
        <w:t xml:space="preserve">Es un conjunto de paneles fotovoltaicos en un espacio determinado donde se capte una alta radiación solar, se instalan en filas. Su finalidad es la de captar </w:t>
      </w:r>
      <w:r w:rsidR="007E24CC">
        <w:t xml:space="preserve">la mayor cantidad de energía solar posible y transformarla en electricidad alterna para distribuirla en la red de interconectada de Chile.  </w:t>
      </w:r>
    </w:p>
    <w:p w14:paraId="42B79D30" w14:textId="77777777" w:rsidR="007E24CC" w:rsidRDefault="007E24CC" w:rsidP="00172A4E">
      <w:pPr>
        <w:pStyle w:val="Contenido"/>
      </w:pPr>
    </w:p>
    <w:p w14:paraId="1916213E" w14:textId="77777777" w:rsidR="007E24CC" w:rsidRDefault="007E24CC" w:rsidP="00172A4E">
      <w:pPr>
        <w:pStyle w:val="Contenido"/>
      </w:pPr>
      <w:r>
        <w:t>Autonomía:</w:t>
      </w:r>
    </w:p>
    <w:p w14:paraId="01060318" w14:textId="77777777" w:rsidR="007E24CC" w:rsidRDefault="007E24CC" w:rsidP="00172A4E">
      <w:pPr>
        <w:pStyle w:val="Contenido"/>
      </w:pPr>
      <w:r>
        <w:t xml:space="preserve">Para este proyecto significa que el robot a desarrollar sea capaz de moverse de panel en panel solar sin ninguna ayuda, utilizando solo los elementos instalados para la limpieza y que tenga la capacidad de moverse hasta una estación de recarga parta así poder realizar una gran cantidad de ciclos de limpieza de forma autónoma. </w:t>
      </w:r>
    </w:p>
    <w:p w14:paraId="5EB172B4" w14:textId="77777777" w:rsidR="007E24CC" w:rsidRDefault="007E24CC" w:rsidP="00172A4E">
      <w:pPr>
        <w:pStyle w:val="Contenido"/>
      </w:pPr>
    </w:p>
    <w:p w14:paraId="588A4C11" w14:textId="77777777" w:rsidR="007E24CC" w:rsidRDefault="007E24CC" w:rsidP="00172A4E">
      <w:pPr>
        <w:pStyle w:val="Contenido"/>
      </w:pPr>
      <w:r>
        <w:t>No uso de agua:</w:t>
      </w:r>
    </w:p>
    <w:p w14:paraId="4C9503F6" w14:textId="77777777" w:rsidR="007E24CC" w:rsidRDefault="007E24CC" w:rsidP="00172A4E">
      <w:pPr>
        <w:pStyle w:val="Contenido"/>
      </w:pPr>
      <w:r>
        <w:t>Que no se necesite recargas o contenedores de agua para la limpieza, que no sea un factor de gasto económico ni hídrico.</w:t>
      </w:r>
    </w:p>
    <w:p w14:paraId="0BC5E1C4" w14:textId="77777777" w:rsidR="007E24CC" w:rsidRDefault="007E24CC" w:rsidP="00172A4E">
      <w:pPr>
        <w:pStyle w:val="Contenido"/>
      </w:pPr>
    </w:p>
    <w:p w14:paraId="4172D72C" w14:textId="77777777" w:rsidR="00FB42E9" w:rsidRPr="00B44DB4" w:rsidRDefault="00FB42E9" w:rsidP="00172A4E">
      <w:pPr>
        <w:pStyle w:val="Contenido"/>
      </w:pPr>
    </w:p>
    <w:p w14:paraId="6DB58AF3" w14:textId="77777777" w:rsidR="00AD004C" w:rsidRPr="00B44DB4" w:rsidRDefault="00AD004C" w:rsidP="00172A4E">
      <w:pPr>
        <w:pStyle w:val="Contenido"/>
      </w:pPr>
    </w:p>
    <w:p w14:paraId="68A06F8E" w14:textId="77777777" w:rsidR="003B6F13" w:rsidRDefault="00253DB7" w:rsidP="00172A4E">
      <w:pPr>
        <w:pStyle w:val="Contenido"/>
      </w:pPr>
      <w:r>
        <w:t xml:space="preserve">Degradación: </w:t>
      </w:r>
    </w:p>
    <w:p w14:paraId="6DE48E59" w14:textId="77777777" w:rsidR="00AD004C" w:rsidRDefault="00253DB7" w:rsidP="00172A4E">
      <w:pPr>
        <w:pStyle w:val="Contenido"/>
      </w:pPr>
      <w:r>
        <w:t xml:space="preserve">Son diferentes tipos de daños o mal funcionamientos del panel solar que puedan se causados por fallos en la producción, </w:t>
      </w:r>
      <w:proofErr w:type="spellStart"/>
      <w:r>
        <w:t>trizaduras</w:t>
      </w:r>
      <w:proofErr w:type="spellEnd"/>
      <w:r>
        <w:t xml:space="preserve"> al momento de la instalación o manipulación</w:t>
      </w:r>
      <w:r w:rsidR="003B6F13">
        <w:t>, malas conexiones que den como resultado una baja eficiencia al producir energía eléctrica.</w:t>
      </w:r>
    </w:p>
    <w:p w14:paraId="7435DE85" w14:textId="77777777" w:rsidR="003B6F13" w:rsidRDefault="003B6F13" w:rsidP="00172A4E">
      <w:pPr>
        <w:pStyle w:val="Contenido"/>
      </w:pPr>
    </w:p>
    <w:p w14:paraId="51A68DA0" w14:textId="77777777" w:rsidR="003B6F13" w:rsidRDefault="003B6F13" w:rsidP="00172A4E">
      <w:pPr>
        <w:pStyle w:val="Contenido"/>
      </w:pPr>
      <w:r>
        <w:t>Camanchaca:</w:t>
      </w:r>
    </w:p>
    <w:p w14:paraId="7D940FF5" w14:textId="77777777" w:rsidR="003B6F13" w:rsidRDefault="003B6F13" w:rsidP="00172A4E">
      <w:pPr>
        <w:pStyle w:val="Contenido"/>
      </w:pPr>
      <w:r>
        <w:t>Es un tipo de neblina costera dinámica y muy copiosa que es producida debido a que el mar absorbe calor en el día y en la noche o madrugada suelta este calor en forma de vapor.</w:t>
      </w:r>
    </w:p>
    <w:p w14:paraId="34352C3B" w14:textId="77777777" w:rsidR="003B6F13" w:rsidRDefault="003B6F13" w:rsidP="00172A4E">
      <w:pPr>
        <w:pStyle w:val="Contenido"/>
      </w:pPr>
      <w:r>
        <w:t xml:space="preserve"> </w:t>
      </w:r>
    </w:p>
    <w:p w14:paraId="76EEA195" w14:textId="77777777" w:rsidR="003B6F13" w:rsidRDefault="003B6F13" w:rsidP="00851ABD">
      <w:pPr>
        <w:pStyle w:val="Ttulo2"/>
      </w:pPr>
      <w:bookmarkStart w:id="5" w:name="_Toc27948747"/>
      <w:r>
        <w:t>F</w:t>
      </w:r>
      <w:r w:rsidR="008166AA">
        <w:t>rontera</w:t>
      </w:r>
      <w:r w:rsidR="00851ABD">
        <w:t xml:space="preserve"> </w:t>
      </w:r>
      <w:r w:rsidR="008166AA">
        <w:t>del proyecto</w:t>
      </w:r>
      <w:bookmarkEnd w:id="5"/>
    </w:p>
    <w:p w14:paraId="3BB9BC47" w14:textId="77777777" w:rsidR="00851ABD" w:rsidRPr="00851ABD" w:rsidRDefault="00851ABD" w:rsidP="00851ABD">
      <w:pPr>
        <w:pStyle w:val="Contenido"/>
        <w:numPr>
          <w:ilvl w:val="0"/>
          <w:numId w:val="2"/>
        </w:numPr>
      </w:pPr>
      <w:r w:rsidRPr="00851ABD">
        <w:t xml:space="preserve">Enfocado a plantas fotovoltaicas </w:t>
      </w:r>
      <w:r>
        <w:t>ubicadas en Chile específicamente en la zona norte</w:t>
      </w:r>
    </w:p>
    <w:p w14:paraId="5F78C00A" w14:textId="77777777" w:rsidR="00851ABD" w:rsidRPr="00851ABD" w:rsidRDefault="00851ABD" w:rsidP="00851ABD">
      <w:pPr>
        <w:pStyle w:val="Contenido"/>
        <w:numPr>
          <w:ilvl w:val="0"/>
          <w:numId w:val="2"/>
        </w:numPr>
      </w:pPr>
      <w:r w:rsidRPr="00851ABD">
        <w:t>Supervisión mínima</w:t>
      </w:r>
      <w:r>
        <w:t xml:space="preserve"> por parte del personal de la empresa</w:t>
      </w:r>
    </w:p>
    <w:p w14:paraId="366C2E14" w14:textId="77777777" w:rsidR="00851ABD" w:rsidRPr="00851ABD" w:rsidRDefault="00851ABD" w:rsidP="00851ABD">
      <w:pPr>
        <w:pStyle w:val="Contenido"/>
        <w:numPr>
          <w:ilvl w:val="0"/>
          <w:numId w:val="2"/>
        </w:numPr>
      </w:pPr>
      <w:r w:rsidRPr="00851ABD">
        <w:t xml:space="preserve">No uso de agua </w:t>
      </w:r>
      <w:r>
        <w:t>de forma directa</w:t>
      </w:r>
    </w:p>
    <w:p w14:paraId="6F308510" w14:textId="77777777" w:rsidR="00851ABD" w:rsidRPr="00851ABD" w:rsidRDefault="00851ABD" w:rsidP="00851ABD">
      <w:pPr>
        <w:pStyle w:val="Contenido"/>
        <w:numPr>
          <w:ilvl w:val="0"/>
          <w:numId w:val="2"/>
        </w:numPr>
      </w:pPr>
      <w:r w:rsidRPr="00851ABD">
        <w:t>Moverse entre paneles en fila y columnas</w:t>
      </w:r>
      <w:r>
        <w:t>, una movilidad que le permita realizar varios ciclos de limpieza a la semana.</w:t>
      </w:r>
    </w:p>
    <w:p w14:paraId="336DA1D0" w14:textId="77777777" w:rsidR="008166AA" w:rsidRDefault="00851ABD" w:rsidP="00851ABD">
      <w:pPr>
        <w:pStyle w:val="Contenido"/>
        <w:numPr>
          <w:ilvl w:val="0"/>
          <w:numId w:val="2"/>
        </w:numPr>
      </w:pPr>
      <w:r w:rsidRPr="00851ABD">
        <w:t>Gran autonomía</w:t>
      </w:r>
      <w:r>
        <w:t>, que tenga una batería de gran capacidad y que pueda el robot por si solo recargar esta batería en los lugares definidos.</w:t>
      </w:r>
    </w:p>
    <w:p w14:paraId="0FE56ABA" w14:textId="77777777" w:rsidR="008166AA" w:rsidRDefault="008166AA" w:rsidP="00851ABD">
      <w:pPr>
        <w:pStyle w:val="Contenido"/>
        <w:numPr>
          <w:ilvl w:val="0"/>
          <w:numId w:val="2"/>
        </w:numPr>
      </w:pPr>
    </w:p>
    <w:p w14:paraId="6F3C23F4" w14:textId="77777777" w:rsidR="00851ABD" w:rsidRDefault="00851ABD" w:rsidP="00851ABD">
      <w:pPr>
        <w:pStyle w:val="Ttulo2"/>
      </w:pPr>
      <w:bookmarkStart w:id="6" w:name="_Toc27948748"/>
      <w:r>
        <w:t>Marco legal</w:t>
      </w:r>
      <w:bookmarkEnd w:id="6"/>
    </w:p>
    <w:p w14:paraId="713C454B" w14:textId="77777777" w:rsidR="00851ABD" w:rsidRDefault="00851ABD" w:rsidP="00851ABD">
      <w:pPr>
        <w:pStyle w:val="Contenido"/>
      </w:pPr>
      <w:r>
        <w:t xml:space="preserve">Bajo el contexto de la ley chilena 20.571 de generación de </w:t>
      </w:r>
      <w:r w:rsidR="00C33E10">
        <w:t xml:space="preserve">energía, la super intendencia de electricidad y </w:t>
      </w:r>
      <w:r w:rsidR="002210A0">
        <w:t>combustibles (</w:t>
      </w:r>
      <w:r w:rsidR="00C33E10">
        <w:t xml:space="preserve">SEC) exige como requisito mínimo la aceptación de la norma internacional IEC61215, donde se establecen cosas como los requisitos </w:t>
      </w:r>
      <w:r w:rsidR="002210A0">
        <w:t>mínimos de</w:t>
      </w:r>
      <w:r w:rsidR="00C33E10">
        <w:t xml:space="preserve"> diseños, métodos de prueba y partes específicas de </w:t>
      </w:r>
      <w:r w:rsidR="002210A0">
        <w:t>la tecnología solar</w:t>
      </w:r>
      <w:r w:rsidR="00C33E10">
        <w:t>.</w:t>
      </w:r>
    </w:p>
    <w:p w14:paraId="303B3F9D" w14:textId="754B63E5" w:rsidR="00C33E10" w:rsidRDefault="00C33E10" w:rsidP="00851ABD">
      <w:pPr>
        <w:pStyle w:val="Contenido"/>
      </w:pPr>
      <w:r>
        <w:t>Todo esto se homologa al español en las nomas chilenas NCH-IEC 61215-1 Y NCH-IEC61215-2 junto a otras 9 normas.</w:t>
      </w:r>
    </w:p>
    <w:p w14:paraId="68442C5E" w14:textId="1A670CCF" w:rsidR="002F1C42" w:rsidRDefault="002F1C42" w:rsidP="00851ABD">
      <w:pPr>
        <w:pStyle w:val="Contenido"/>
      </w:pPr>
    </w:p>
    <w:p w14:paraId="7E6321EF" w14:textId="3C19CBA1" w:rsidR="002F1C42" w:rsidRDefault="002F1C42" w:rsidP="00851ABD">
      <w:pPr>
        <w:pStyle w:val="Contenido"/>
      </w:pPr>
    </w:p>
    <w:p w14:paraId="44A5B86E" w14:textId="77777777" w:rsidR="002F1C42" w:rsidRDefault="002F1C42" w:rsidP="00851ABD">
      <w:pPr>
        <w:pStyle w:val="Contenido"/>
      </w:pPr>
    </w:p>
    <w:p w14:paraId="6C043D21" w14:textId="77777777" w:rsidR="00C33E10" w:rsidRDefault="00C33E10" w:rsidP="00851ABD">
      <w:pPr>
        <w:pStyle w:val="Contenido"/>
      </w:pPr>
    </w:p>
    <w:p w14:paraId="79AA05AF" w14:textId="77777777" w:rsidR="004F1D5E" w:rsidRDefault="00C33E10" w:rsidP="004F1D5E">
      <w:pPr>
        <w:pStyle w:val="Ttulo2"/>
      </w:pPr>
      <w:bookmarkStart w:id="7" w:name="_Toc27948749"/>
      <w:r>
        <w:lastRenderedPageBreak/>
        <w:t>INVESTIGACION</w:t>
      </w:r>
      <w:bookmarkEnd w:id="7"/>
      <w:r>
        <w:t xml:space="preserve"> </w:t>
      </w:r>
    </w:p>
    <w:p w14:paraId="0AA8FD98" w14:textId="77777777" w:rsidR="004F1D5E" w:rsidRDefault="004F1D5E" w:rsidP="004F1D5E">
      <w:r>
        <w:t>Polvo depositado en los módulos solares.</w:t>
      </w:r>
    </w:p>
    <w:p w14:paraId="10155CCE" w14:textId="77777777" w:rsidR="004F1D5E" w:rsidRPr="004F1D5E" w:rsidRDefault="004F1D5E" w:rsidP="004F1D5E"/>
    <w:p w14:paraId="1E96013C" w14:textId="77777777" w:rsidR="00C33E10" w:rsidRPr="00851ABD" w:rsidRDefault="00B64BDD" w:rsidP="00851ABD">
      <w:pPr>
        <w:pStyle w:val="Contenido"/>
      </w:pPr>
      <w:r>
        <w:t>Estudios hechos por una empresa privada en Egipto en la ciudad de el Cairo, una zona desértica similar a la del norte de Chile encontró que en superficies con polvo después de 2 meses perdieron un 25 % de eficiencia y un 40% después de un año.</w:t>
      </w:r>
    </w:p>
    <w:p w14:paraId="7BBA2FB0" w14:textId="77777777" w:rsidR="00851ABD" w:rsidRPr="00851ABD" w:rsidRDefault="00B64BDD" w:rsidP="00851ABD">
      <w:r w:rsidRPr="00B64BDD">
        <w:rPr>
          <w:noProof/>
        </w:rPr>
        <w:drawing>
          <wp:anchor distT="0" distB="0" distL="114300" distR="114300" simplePos="0" relativeHeight="251663360" behindDoc="1" locked="0" layoutInCell="1" allowOverlap="1" wp14:anchorId="4F8E6E82" wp14:editId="26325E66">
            <wp:simplePos x="0" y="0"/>
            <wp:positionH relativeFrom="margin">
              <wp:posOffset>-635</wp:posOffset>
            </wp:positionH>
            <wp:positionV relativeFrom="paragraph">
              <wp:posOffset>157669</wp:posOffset>
            </wp:positionV>
            <wp:extent cx="2851785" cy="2352040"/>
            <wp:effectExtent l="0" t="0" r="5715" b="0"/>
            <wp:wrapNone/>
            <wp:docPr id="4" name="Marcador de contenido 7">
              <a:extLst xmlns:a="http://schemas.openxmlformats.org/drawingml/2006/main">
                <a:ext uri="{FF2B5EF4-FFF2-40B4-BE49-F238E27FC236}">
                  <a16:creationId xmlns:a16="http://schemas.microsoft.com/office/drawing/2014/main" id="{8BA5C25D-11EA-4764-A304-4287C6CD94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arcador de contenido 7">
                      <a:extLst>
                        <a:ext uri="{FF2B5EF4-FFF2-40B4-BE49-F238E27FC236}">
                          <a16:creationId xmlns:a16="http://schemas.microsoft.com/office/drawing/2014/main" id="{8BA5C25D-11EA-4764-A304-4287C6CD9475}"/>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1785" cy="2352040"/>
                    </a:xfrm>
                    <a:prstGeom prst="rect">
                      <a:avLst/>
                    </a:prstGeom>
                  </pic:spPr>
                </pic:pic>
              </a:graphicData>
            </a:graphic>
          </wp:anchor>
        </w:drawing>
      </w:r>
    </w:p>
    <w:p w14:paraId="30C46B6C" w14:textId="77777777" w:rsidR="00B64BDD" w:rsidRDefault="00B64BDD" w:rsidP="00B64BDD">
      <w:pPr>
        <w:pStyle w:val="Ttulo2"/>
        <w:rPr>
          <w:sz w:val="22"/>
          <w:szCs w:val="18"/>
        </w:rPr>
      </w:pPr>
    </w:p>
    <w:p w14:paraId="7A59EB11" w14:textId="77777777" w:rsidR="00B64BDD" w:rsidRDefault="00B64BDD" w:rsidP="00B64BDD">
      <w:pPr>
        <w:pStyle w:val="Ttulo2"/>
        <w:rPr>
          <w:sz w:val="22"/>
          <w:szCs w:val="18"/>
        </w:rPr>
      </w:pPr>
    </w:p>
    <w:p w14:paraId="669BED66" w14:textId="77777777" w:rsidR="00B64BDD" w:rsidRDefault="00B64BDD" w:rsidP="00B64BDD">
      <w:pPr>
        <w:pStyle w:val="Ttulo2"/>
        <w:rPr>
          <w:sz w:val="22"/>
          <w:szCs w:val="18"/>
        </w:rPr>
      </w:pPr>
    </w:p>
    <w:p w14:paraId="06EF5692" w14:textId="77777777" w:rsidR="00B64BDD" w:rsidRDefault="00B64BDD" w:rsidP="00B64BDD">
      <w:pPr>
        <w:pStyle w:val="Ttulo2"/>
        <w:rPr>
          <w:sz w:val="22"/>
          <w:szCs w:val="18"/>
        </w:rPr>
      </w:pPr>
    </w:p>
    <w:p w14:paraId="26D8E3D3" w14:textId="77777777" w:rsidR="00B64BDD" w:rsidRDefault="00B64BDD" w:rsidP="00B64BDD">
      <w:pPr>
        <w:pStyle w:val="Ttulo2"/>
        <w:rPr>
          <w:sz w:val="22"/>
          <w:szCs w:val="18"/>
        </w:rPr>
      </w:pPr>
    </w:p>
    <w:p w14:paraId="69A8E5C0" w14:textId="77777777" w:rsidR="00B64BDD" w:rsidRDefault="00B64BDD" w:rsidP="00B64BDD">
      <w:pPr>
        <w:pStyle w:val="Ttulo2"/>
        <w:rPr>
          <w:sz w:val="22"/>
          <w:szCs w:val="18"/>
        </w:rPr>
      </w:pPr>
    </w:p>
    <w:p w14:paraId="0F82D743" w14:textId="77777777" w:rsidR="00B64BDD" w:rsidRDefault="00B64BDD" w:rsidP="00B64BDD">
      <w:pPr>
        <w:pStyle w:val="Ttulo2"/>
        <w:rPr>
          <w:sz w:val="22"/>
          <w:szCs w:val="18"/>
        </w:rPr>
      </w:pPr>
    </w:p>
    <w:p w14:paraId="2988D705" w14:textId="77777777" w:rsidR="00B64BDD" w:rsidRPr="008166AA" w:rsidRDefault="00B64BDD" w:rsidP="008166AA">
      <w:pPr>
        <w:pStyle w:val="Contenido"/>
        <w:rPr>
          <w:sz w:val="22"/>
          <w:szCs w:val="18"/>
        </w:rPr>
      </w:pPr>
      <w:r w:rsidRPr="008166AA">
        <w:rPr>
          <w:sz w:val="22"/>
          <w:szCs w:val="18"/>
        </w:rPr>
        <w:t>Figura 1: polvo en el panel solar</w:t>
      </w:r>
    </w:p>
    <w:p w14:paraId="01AD9EB5" w14:textId="77777777" w:rsidR="00AD004C" w:rsidRPr="00B44DB4" w:rsidRDefault="00B64BDD" w:rsidP="00851ABD">
      <w:pPr>
        <w:pStyle w:val="Ttulo2"/>
      </w:pPr>
      <w:bookmarkStart w:id="8" w:name="_Toc27948750"/>
      <w:r>
        <w:rPr>
          <w:noProof/>
        </w:rPr>
        <w:drawing>
          <wp:anchor distT="0" distB="0" distL="114300" distR="114300" simplePos="0" relativeHeight="251664384" behindDoc="1" locked="0" layoutInCell="1" allowOverlap="1" wp14:anchorId="755C3B7B" wp14:editId="6E62C203">
            <wp:simplePos x="0" y="0"/>
            <wp:positionH relativeFrom="margin">
              <wp:posOffset>-683</wp:posOffset>
            </wp:positionH>
            <wp:positionV relativeFrom="paragraph">
              <wp:posOffset>34375</wp:posOffset>
            </wp:positionV>
            <wp:extent cx="4090095" cy="2176818"/>
            <wp:effectExtent l="0" t="0" r="571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9335" cy="2203024"/>
                    </a:xfrm>
                    <a:prstGeom prst="rect">
                      <a:avLst/>
                    </a:prstGeom>
                  </pic:spPr>
                </pic:pic>
              </a:graphicData>
            </a:graphic>
            <wp14:sizeRelH relativeFrom="margin">
              <wp14:pctWidth>0</wp14:pctWidth>
            </wp14:sizeRelH>
            <wp14:sizeRelV relativeFrom="margin">
              <wp14:pctHeight>0</wp14:pctHeight>
            </wp14:sizeRelV>
          </wp:anchor>
        </w:drawing>
      </w:r>
      <w:bookmarkEnd w:id="8"/>
    </w:p>
    <w:p w14:paraId="7CAE2898" w14:textId="77777777" w:rsidR="004F1D5E" w:rsidRDefault="004F1D5E" w:rsidP="00B64BDD">
      <w:pPr>
        <w:pStyle w:val="Contenido"/>
        <w:rPr>
          <w:sz w:val="22"/>
          <w:szCs w:val="18"/>
        </w:rPr>
      </w:pPr>
    </w:p>
    <w:p w14:paraId="40583AD2" w14:textId="77777777" w:rsidR="004F1D5E" w:rsidRDefault="004F1D5E" w:rsidP="00B64BDD">
      <w:pPr>
        <w:pStyle w:val="Contenido"/>
        <w:rPr>
          <w:sz w:val="22"/>
          <w:szCs w:val="18"/>
        </w:rPr>
      </w:pPr>
    </w:p>
    <w:p w14:paraId="13D54E8D" w14:textId="77777777" w:rsidR="004F1D5E" w:rsidRDefault="004F1D5E" w:rsidP="00B64BDD">
      <w:pPr>
        <w:pStyle w:val="Contenido"/>
        <w:rPr>
          <w:sz w:val="22"/>
          <w:szCs w:val="18"/>
        </w:rPr>
      </w:pPr>
    </w:p>
    <w:p w14:paraId="79333CE7" w14:textId="77777777" w:rsidR="004F1D5E" w:rsidRDefault="004F1D5E" w:rsidP="00B64BDD">
      <w:pPr>
        <w:pStyle w:val="Contenido"/>
        <w:rPr>
          <w:sz w:val="22"/>
          <w:szCs w:val="18"/>
        </w:rPr>
      </w:pPr>
    </w:p>
    <w:p w14:paraId="3DB46746" w14:textId="77777777" w:rsidR="004F1D5E" w:rsidRDefault="004F1D5E" w:rsidP="00B64BDD">
      <w:pPr>
        <w:pStyle w:val="Contenido"/>
        <w:rPr>
          <w:sz w:val="22"/>
          <w:szCs w:val="18"/>
        </w:rPr>
      </w:pPr>
    </w:p>
    <w:p w14:paraId="4CEABDEC" w14:textId="77777777" w:rsidR="004F1D5E" w:rsidRDefault="004F1D5E" w:rsidP="00B64BDD">
      <w:pPr>
        <w:pStyle w:val="Contenido"/>
        <w:rPr>
          <w:sz w:val="22"/>
          <w:szCs w:val="18"/>
        </w:rPr>
      </w:pPr>
    </w:p>
    <w:p w14:paraId="6484EA3D" w14:textId="77777777" w:rsidR="004F1D5E" w:rsidRDefault="004F1D5E" w:rsidP="00B64BDD">
      <w:pPr>
        <w:pStyle w:val="Contenido"/>
        <w:rPr>
          <w:sz w:val="22"/>
          <w:szCs w:val="18"/>
        </w:rPr>
      </w:pPr>
    </w:p>
    <w:p w14:paraId="5A1B0864" w14:textId="77777777" w:rsidR="004F1D5E" w:rsidRDefault="004F1D5E" w:rsidP="00B64BDD">
      <w:pPr>
        <w:pStyle w:val="Contenido"/>
        <w:rPr>
          <w:sz w:val="22"/>
          <w:szCs w:val="18"/>
        </w:rPr>
      </w:pPr>
    </w:p>
    <w:p w14:paraId="5A1DC330" w14:textId="77777777" w:rsidR="004F1D5E" w:rsidRDefault="004F1D5E" w:rsidP="00B64BDD">
      <w:pPr>
        <w:pStyle w:val="Contenido"/>
        <w:rPr>
          <w:sz w:val="22"/>
          <w:szCs w:val="18"/>
        </w:rPr>
      </w:pPr>
    </w:p>
    <w:p w14:paraId="42D5E0A1" w14:textId="77777777" w:rsidR="00AD004C" w:rsidRDefault="00B64BDD" w:rsidP="00B64BDD">
      <w:pPr>
        <w:pStyle w:val="Contenido"/>
        <w:rPr>
          <w:sz w:val="22"/>
          <w:szCs w:val="18"/>
        </w:rPr>
      </w:pPr>
      <w:r w:rsidRPr="004F1D5E">
        <w:rPr>
          <w:sz w:val="22"/>
          <w:szCs w:val="18"/>
        </w:rPr>
        <w:t xml:space="preserve">Figura 2: </w:t>
      </w:r>
      <w:r w:rsidR="004F1D5E" w:rsidRPr="004F1D5E">
        <w:rPr>
          <w:sz w:val="22"/>
          <w:szCs w:val="18"/>
        </w:rPr>
        <w:t>Energía</w:t>
      </w:r>
      <w:r w:rsidRPr="004F1D5E">
        <w:rPr>
          <w:sz w:val="22"/>
          <w:szCs w:val="18"/>
        </w:rPr>
        <w:t xml:space="preserve"> producida</w:t>
      </w:r>
      <w:r w:rsidR="004F1D5E" w:rsidRPr="004F1D5E">
        <w:rPr>
          <w:sz w:val="22"/>
          <w:szCs w:val="18"/>
        </w:rPr>
        <w:t xml:space="preserve"> sucio versus limpio en un periodo</w:t>
      </w:r>
      <w:r w:rsidR="004F1D5E">
        <w:rPr>
          <w:sz w:val="22"/>
          <w:szCs w:val="18"/>
        </w:rPr>
        <w:t xml:space="preserve"> determinado.</w:t>
      </w:r>
    </w:p>
    <w:p w14:paraId="22175250" w14:textId="77777777" w:rsidR="004F1D5E" w:rsidRDefault="004F1D5E" w:rsidP="00B64BDD">
      <w:pPr>
        <w:pStyle w:val="Contenido"/>
        <w:rPr>
          <w:sz w:val="22"/>
          <w:szCs w:val="18"/>
        </w:rPr>
      </w:pPr>
    </w:p>
    <w:p w14:paraId="73BD8806" w14:textId="77777777" w:rsidR="004F1D5E" w:rsidRDefault="004F1D5E" w:rsidP="00B64BDD">
      <w:pPr>
        <w:pStyle w:val="Contenido"/>
      </w:pPr>
      <w:r>
        <w:t xml:space="preserve">Como se puede observar en el </w:t>
      </w:r>
      <w:proofErr w:type="spellStart"/>
      <w:r>
        <w:t>grafico</w:t>
      </w:r>
      <w:proofErr w:type="spellEnd"/>
      <w:r>
        <w:t xml:space="preserve"> de la figura 2 la perdida de eficiencia es importante a lo largo de 2 meses y un año, lo que da como resultado </w:t>
      </w:r>
      <w:proofErr w:type="gramStart"/>
      <w:r>
        <w:t>un diferencia notable</w:t>
      </w:r>
      <w:proofErr w:type="gramEnd"/>
      <w:r>
        <w:t xml:space="preserve"> en la producción de watts por hora, llega a un pick de 180 watts/h de diferencia entre un </w:t>
      </w:r>
      <w:proofErr w:type="spellStart"/>
      <w:r>
        <w:t>modulo</w:t>
      </w:r>
      <w:proofErr w:type="spellEnd"/>
      <w:r>
        <w:t xml:space="preserve"> limpio y otro sucio.</w:t>
      </w:r>
    </w:p>
    <w:p w14:paraId="49183A87" w14:textId="77777777" w:rsidR="004F1D5E" w:rsidRDefault="004F1D5E" w:rsidP="00B64BDD">
      <w:pPr>
        <w:pStyle w:val="Contenido"/>
      </w:pPr>
    </w:p>
    <w:p w14:paraId="418A19B2" w14:textId="77777777" w:rsidR="004F1D5E" w:rsidRDefault="004F1D5E" w:rsidP="00B64BDD">
      <w:pPr>
        <w:pStyle w:val="Contenido"/>
      </w:pPr>
    </w:p>
    <w:p w14:paraId="6A089488" w14:textId="77777777" w:rsidR="004F1D5E" w:rsidRDefault="004F1D5E" w:rsidP="00B64BDD">
      <w:pPr>
        <w:pStyle w:val="Contenido"/>
      </w:pPr>
    </w:p>
    <w:p w14:paraId="6637218F" w14:textId="77777777" w:rsidR="004F1D5E" w:rsidRDefault="004F1D5E" w:rsidP="00B64BDD">
      <w:pPr>
        <w:pStyle w:val="Contenido"/>
      </w:pPr>
      <w:r>
        <w:lastRenderedPageBreak/>
        <w:t xml:space="preserve">Uno de los componentes principales en la adhesión de las </w:t>
      </w:r>
      <w:r w:rsidR="00932FEF">
        <w:t>partículas</w:t>
      </w:r>
      <w:r>
        <w:t xml:space="preserve"> de polvo a los paneles solares son las Fuerzas de </w:t>
      </w:r>
      <w:r w:rsidR="00FD07FA">
        <w:t xml:space="preserve">Van </w:t>
      </w:r>
      <w:proofErr w:type="spellStart"/>
      <w:r w:rsidR="00FD07FA">
        <w:t>der</w:t>
      </w:r>
      <w:proofErr w:type="spellEnd"/>
      <w:r w:rsidR="00FD07FA">
        <w:t xml:space="preserve"> Waals, que básicamente postulan que existe una fuerza de atracción de una molécula cualquiera por otra molécula cualquiera.</w:t>
      </w:r>
    </w:p>
    <w:p w14:paraId="6C0F6A53" w14:textId="77777777" w:rsidR="00FD07FA" w:rsidRDefault="00FD07FA" w:rsidP="00B64BDD">
      <w:pPr>
        <w:pStyle w:val="Contenido"/>
      </w:pPr>
      <w:r>
        <w:t>Esto significa que esta atracción no es fácil de romper y en muchas investigaciones se propone utilizar una mezcla de partículas cargadas negativamente para romper esta fuerza.</w:t>
      </w:r>
    </w:p>
    <w:p w14:paraId="266EEA44" w14:textId="77777777" w:rsidR="00FD07FA" w:rsidRDefault="00FD07FA" w:rsidP="00B64BDD">
      <w:pPr>
        <w:pStyle w:val="Contenido"/>
      </w:pPr>
      <w:r>
        <w:t>Otro factor importante en la adhesión del polvo a los modulo es la humedad que se produce en principalmente en la madrugada por el roció, esto provoca una mayor dificultad para retirar las partículas de suciedad de la superficie el panel.</w:t>
      </w:r>
    </w:p>
    <w:p w14:paraId="081DECC7" w14:textId="77777777" w:rsidR="00FD07FA" w:rsidRDefault="00FD07FA" w:rsidP="00B64BDD">
      <w:pPr>
        <w:pStyle w:val="Contenido"/>
      </w:pPr>
    </w:p>
    <w:p w14:paraId="7F113900" w14:textId="77777777" w:rsidR="00FD07FA" w:rsidRDefault="00FD07FA" w:rsidP="00FD07FA">
      <w:r>
        <w:t>Problemas de la limpieza con agua no presurizada.</w:t>
      </w:r>
    </w:p>
    <w:p w14:paraId="52C4A35E" w14:textId="77777777" w:rsidR="00FD07FA" w:rsidRDefault="00FD07FA" w:rsidP="00FD07FA"/>
    <w:p w14:paraId="5CBC3C6A" w14:textId="77777777" w:rsidR="008F71CE" w:rsidRDefault="00FD07FA" w:rsidP="00FD07FA">
      <w:pPr>
        <w:pStyle w:val="Contenido"/>
      </w:pPr>
      <w:r>
        <w:t xml:space="preserve">La universidad alemana de Egipto encontró que después de 45 </w:t>
      </w:r>
      <w:r w:rsidR="008F71CE">
        <w:t xml:space="preserve">días continuos de limpieza con agua no presurizada, la eficiencia del panel solar se había reducido en un 50%, pero al hacer pruebas con líquido que contenía partículas cargadas negativamente llamadas aniónicos y </w:t>
      </w:r>
      <w:proofErr w:type="spellStart"/>
      <w:r w:rsidR="008F71CE">
        <w:t>tesiactivos</w:t>
      </w:r>
      <w:proofErr w:type="spellEnd"/>
      <w:r w:rsidR="008F71CE">
        <w:t xml:space="preserve"> catiónicos la eficiencia se mantenía constante a lo largo del experimento. </w:t>
      </w:r>
    </w:p>
    <w:p w14:paraId="3C66A498" w14:textId="77777777" w:rsidR="008F71CE" w:rsidRDefault="008F71CE" w:rsidP="00FD07FA">
      <w:pPr>
        <w:pStyle w:val="Contenido"/>
      </w:pPr>
    </w:p>
    <w:p w14:paraId="48C53F3F" w14:textId="77777777" w:rsidR="00FD07FA" w:rsidRDefault="008F71CE" w:rsidP="008F71CE">
      <w:r>
        <w:t xml:space="preserve">Tipos de degradación de un </w:t>
      </w:r>
      <w:proofErr w:type="spellStart"/>
      <w:r>
        <w:t>modulo</w:t>
      </w:r>
      <w:proofErr w:type="spellEnd"/>
      <w:r>
        <w:t xml:space="preserve"> solar </w:t>
      </w:r>
    </w:p>
    <w:p w14:paraId="52184088" w14:textId="77777777" w:rsidR="008F71CE" w:rsidRDefault="008F71CE" w:rsidP="008F71CE"/>
    <w:p w14:paraId="077089C9" w14:textId="77777777" w:rsidR="008F71CE" w:rsidRDefault="008F71CE" w:rsidP="008F71CE">
      <w:pPr>
        <w:pStyle w:val="Contenido"/>
      </w:pPr>
      <w:r>
        <w:t xml:space="preserve">Hot-Spot: es un lugar </w:t>
      </w:r>
      <w:proofErr w:type="spellStart"/>
      <w:r>
        <w:t>mas</w:t>
      </w:r>
      <w:proofErr w:type="spellEnd"/>
      <w:r>
        <w:t xml:space="preserve"> caliente que el resto del panel solar, que ocurre generalmente por </w:t>
      </w:r>
      <w:proofErr w:type="spellStart"/>
      <w:r>
        <w:t>trizaduras</w:t>
      </w:r>
      <w:proofErr w:type="spellEnd"/>
      <w:r>
        <w:t xml:space="preserve"> o grietas en la superficie.</w:t>
      </w:r>
    </w:p>
    <w:p w14:paraId="03629879" w14:textId="77777777" w:rsidR="002210A0" w:rsidRDefault="002210A0" w:rsidP="008F71CE">
      <w:pPr>
        <w:pStyle w:val="Contenido"/>
      </w:pPr>
    </w:p>
    <w:p w14:paraId="78801320" w14:textId="77777777" w:rsidR="008F71CE" w:rsidRDefault="002210A0" w:rsidP="008F71CE">
      <w:pPr>
        <w:pStyle w:val="Contenido"/>
      </w:pPr>
      <w:r>
        <w:rPr>
          <w:noProof/>
        </w:rPr>
        <w:drawing>
          <wp:inline distT="0" distB="0" distL="0" distR="0" wp14:anchorId="5DB9CF52" wp14:editId="3C535BB9">
            <wp:extent cx="3329940" cy="1132840"/>
            <wp:effectExtent l="0" t="0" r="3810" b="0"/>
            <wp:docPr id="11" name="Imagen 1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1132840"/>
                    </a:xfrm>
                    <a:prstGeom prst="rect">
                      <a:avLst/>
                    </a:prstGeom>
                    <a:noFill/>
                    <a:ln>
                      <a:noFill/>
                    </a:ln>
                  </pic:spPr>
                </pic:pic>
              </a:graphicData>
            </a:graphic>
          </wp:inline>
        </w:drawing>
      </w:r>
    </w:p>
    <w:p w14:paraId="646AA32A" w14:textId="77777777" w:rsidR="002210A0" w:rsidRDefault="002210A0" w:rsidP="008F71CE">
      <w:pPr>
        <w:pStyle w:val="Contenido"/>
      </w:pPr>
    </w:p>
    <w:p w14:paraId="6A027BDD" w14:textId="77777777" w:rsidR="008F71CE" w:rsidRDefault="008F71CE" w:rsidP="008F71CE">
      <w:pPr>
        <w:pStyle w:val="Contenido"/>
      </w:pPr>
      <w:r>
        <w:t xml:space="preserve">Delaminación: es una forma visible de degradación, a los paneles solares se les colocan diferentes materiales en forma de </w:t>
      </w:r>
      <w:proofErr w:type="spellStart"/>
      <w:r>
        <w:t>lamina</w:t>
      </w:r>
      <w:proofErr w:type="spellEnd"/>
      <w:r>
        <w:t xml:space="preserve"> para protegerlos de impactos climáticos de frio, calor o humedad y a al haber imperfecciones o ausencia de estos materiales las celdas solares se dañan y pierden eficiencia.</w:t>
      </w:r>
    </w:p>
    <w:p w14:paraId="1389E862" w14:textId="3277C1B9" w:rsidR="008166AA" w:rsidRDefault="002210A0" w:rsidP="008F71CE">
      <w:pPr>
        <w:pStyle w:val="Contenido"/>
      </w:pPr>
      <w:r>
        <w:rPr>
          <w:noProof/>
        </w:rPr>
        <w:drawing>
          <wp:inline distT="0" distB="0" distL="0" distR="0" wp14:anchorId="64F2A75D" wp14:editId="4C0B8ED9">
            <wp:extent cx="3807460" cy="791845"/>
            <wp:effectExtent l="0" t="0" r="2540" b="8255"/>
            <wp:docPr id="13" name="Imagen 13"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60" cy="791845"/>
                    </a:xfrm>
                    <a:prstGeom prst="rect">
                      <a:avLst/>
                    </a:prstGeom>
                    <a:noFill/>
                    <a:ln>
                      <a:noFill/>
                    </a:ln>
                  </pic:spPr>
                </pic:pic>
              </a:graphicData>
            </a:graphic>
          </wp:inline>
        </w:drawing>
      </w:r>
    </w:p>
    <w:p w14:paraId="2CA4BCB9" w14:textId="77777777" w:rsidR="008F71CE" w:rsidRDefault="008F71CE" w:rsidP="008F71CE">
      <w:pPr>
        <w:pStyle w:val="Contenido"/>
      </w:pPr>
      <w:r>
        <w:lastRenderedPageBreak/>
        <w:t>Br</w:t>
      </w:r>
      <w:r w:rsidR="002210A0">
        <w:t>o</w:t>
      </w:r>
      <w:r>
        <w:t>wning:</w:t>
      </w:r>
      <w:r w:rsidR="002210A0">
        <w:t xml:space="preserve"> La temperatura en la celda solar es muy alta, lo que provoca que esta cambie a color café. </w:t>
      </w:r>
    </w:p>
    <w:p w14:paraId="46E8E17B" w14:textId="77777777" w:rsidR="003B2C04" w:rsidRDefault="003B2C04" w:rsidP="008F71CE">
      <w:pPr>
        <w:pStyle w:val="Contenido"/>
      </w:pPr>
    </w:p>
    <w:p w14:paraId="6F1F0CD3" w14:textId="77777777" w:rsidR="003B2C04" w:rsidRDefault="002210A0" w:rsidP="008F71CE">
      <w:pPr>
        <w:pStyle w:val="Contenido"/>
      </w:pPr>
      <w:r>
        <w:rPr>
          <w:noProof/>
        </w:rPr>
        <w:drawing>
          <wp:inline distT="0" distB="0" distL="0" distR="0" wp14:anchorId="72740288" wp14:editId="6792043B">
            <wp:extent cx="1508077" cy="1531286"/>
            <wp:effectExtent l="0" t="0" r="0" b="0"/>
            <wp:docPr id="14" name="Imagen 14"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6398" cy="1539735"/>
                    </a:xfrm>
                    <a:prstGeom prst="rect">
                      <a:avLst/>
                    </a:prstGeom>
                    <a:noFill/>
                    <a:ln>
                      <a:noFill/>
                    </a:ln>
                  </pic:spPr>
                </pic:pic>
              </a:graphicData>
            </a:graphic>
          </wp:inline>
        </w:drawing>
      </w:r>
    </w:p>
    <w:p w14:paraId="153BFAC8" w14:textId="77777777" w:rsidR="002210A0" w:rsidRDefault="002210A0" w:rsidP="008F71CE">
      <w:pPr>
        <w:pStyle w:val="Contenido"/>
      </w:pPr>
    </w:p>
    <w:p w14:paraId="39109583" w14:textId="77777777" w:rsidR="002210A0" w:rsidRDefault="002210A0" w:rsidP="008F71CE">
      <w:pPr>
        <w:pStyle w:val="Contenido"/>
      </w:pPr>
      <w:r>
        <w:t>Degradación por luz: es provocada la luz solar y rayos ultravioletas.</w:t>
      </w:r>
    </w:p>
    <w:p w14:paraId="4C4487AC" w14:textId="77777777" w:rsidR="008166AA" w:rsidRPr="004F1D5E" w:rsidRDefault="008166AA" w:rsidP="008F71CE">
      <w:pPr>
        <w:pStyle w:val="Contenido"/>
      </w:pPr>
    </w:p>
    <w:p w14:paraId="7C15BD74" w14:textId="77777777" w:rsidR="004F1D5E" w:rsidRDefault="008166AA" w:rsidP="008166AA">
      <w:r>
        <w:t>Tipos de robots que existen en el mercado.</w:t>
      </w:r>
    </w:p>
    <w:p w14:paraId="69120186" w14:textId="77777777" w:rsidR="008166AA" w:rsidRDefault="008166AA" w:rsidP="008166AA">
      <w:pPr>
        <w:pStyle w:val="Contenido"/>
      </w:pPr>
    </w:p>
    <w:p w14:paraId="72D17194" w14:textId="77777777" w:rsidR="004F1D5E" w:rsidRDefault="008166AA" w:rsidP="008166AA">
      <w:pPr>
        <w:pStyle w:val="Contenido"/>
      </w:pPr>
      <w:proofErr w:type="spellStart"/>
      <w:r w:rsidRPr="008166AA">
        <w:t>Boson</w:t>
      </w:r>
      <w:proofErr w:type="spellEnd"/>
      <w:r w:rsidRPr="008166AA">
        <w:t xml:space="preserve"> </w:t>
      </w:r>
      <w:proofErr w:type="spellStart"/>
      <w:r w:rsidRPr="008166AA">
        <w:t>Robotics</w:t>
      </w:r>
      <w:proofErr w:type="spellEnd"/>
      <w:r w:rsidR="003B2C04">
        <w:t>:</w:t>
      </w:r>
    </w:p>
    <w:p w14:paraId="67FF3D4A" w14:textId="77777777" w:rsidR="008166AA" w:rsidRDefault="008166AA" w:rsidP="008166AA">
      <w:pPr>
        <w:pStyle w:val="Contenido"/>
      </w:pPr>
      <w:r>
        <w:t xml:space="preserve">Es un empresa China líder en el mercado de robots de limpieza para módulos solares, tiene presencia en Chile, su robot tiene la capacidad de limpiar en seco y posee </w:t>
      </w:r>
      <w:r w:rsidR="003B2C04">
        <w:t>una gran autonomía eléctrica</w:t>
      </w:r>
      <w:r>
        <w:t xml:space="preserve">, pero necesita moverse </w:t>
      </w:r>
      <w:r w:rsidR="003B2C04">
        <w:t>por rieles y que 3 personas vayan moviéndolo de fila para poder continuar limpiando.</w:t>
      </w:r>
    </w:p>
    <w:p w14:paraId="45DF29E8" w14:textId="77777777" w:rsidR="003B2C04" w:rsidRDefault="003B2C04" w:rsidP="008166AA">
      <w:pPr>
        <w:pStyle w:val="Contenido"/>
      </w:pPr>
    </w:p>
    <w:p w14:paraId="1D5783F2" w14:textId="77777777" w:rsidR="003B2C04" w:rsidRDefault="003B2C04" w:rsidP="008166AA">
      <w:pPr>
        <w:pStyle w:val="Contenido"/>
      </w:pPr>
      <w:r w:rsidRPr="003B2C04">
        <w:rPr>
          <w:b/>
          <w:noProof/>
        </w:rPr>
        <w:drawing>
          <wp:inline distT="0" distB="0" distL="0" distR="0" wp14:anchorId="67B929C4" wp14:editId="45843858">
            <wp:extent cx="2893995" cy="2449773"/>
            <wp:effectExtent l="0" t="0" r="1905" b="8255"/>
            <wp:docPr id="15" name="Marcador de contenido 7">
              <a:extLst xmlns:a="http://schemas.openxmlformats.org/drawingml/2006/main">
                <a:ext uri="{FF2B5EF4-FFF2-40B4-BE49-F238E27FC236}">
                  <a16:creationId xmlns:a16="http://schemas.microsoft.com/office/drawing/2014/main" id="{32E421A8-F6A2-496F-90C9-32BC04AA9C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arcador de contenido 7">
                      <a:extLst>
                        <a:ext uri="{FF2B5EF4-FFF2-40B4-BE49-F238E27FC236}">
                          <a16:creationId xmlns:a16="http://schemas.microsoft.com/office/drawing/2014/main" id="{32E421A8-F6A2-496F-90C9-32BC04AA9C6B}"/>
                        </a:ext>
                      </a:extLst>
                    </pic:cNvPr>
                    <pic:cNvPicPr>
                      <a:picLocks noGrp="1" noChangeAspect="1"/>
                    </pic:cNvPicPr>
                  </pic:nvPicPr>
                  <pic:blipFill>
                    <a:blip r:embed="rId15"/>
                    <a:stretch>
                      <a:fillRect/>
                    </a:stretch>
                  </pic:blipFill>
                  <pic:spPr>
                    <a:xfrm>
                      <a:off x="0" y="0"/>
                      <a:ext cx="2907202" cy="2460953"/>
                    </a:xfrm>
                    <a:prstGeom prst="rect">
                      <a:avLst/>
                    </a:prstGeom>
                  </pic:spPr>
                </pic:pic>
              </a:graphicData>
            </a:graphic>
          </wp:inline>
        </w:drawing>
      </w:r>
    </w:p>
    <w:p w14:paraId="40ED07CA" w14:textId="77777777" w:rsidR="003B2C04" w:rsidRDefault="003B2C04" w:rsidP="008166AA">
      <w:pPr>
        <w:pStyle w:val="Contenido"/>
      </w:pPr>
    </w:p>
    <w:p w14:paraId="6050A1C1" w14:textId="77777777" w:rsidR="003B2C04" w:rsidRDefault="003B2C04" w:rsidP="003B2C04">
      <w:pPr>
        <w:pStyle w:val="Contenido"/>
      </w:pPr>
      <w:proofErr w:type="spellStart"/>
      <w:r w:rsidRPr="003B2C04">
        <w:t>Osoji</w:t>
      </w:r>
      <w:proofErr w:type="spellEnd"/>
      <w:r w:rsidRPr="003B2C04">
        <w:t xml:space="preserve"> Solar:</w:t>
      </w:r>
    </w:p>
    <w:p w14:paraId="105A4CFF" w14:textId="77777777" w:rsidR="003B2C04" w:rsidRDefault="003B2C04" w:rsidP="003B2C04">
      <w:pPr>
        <w:pStyle w:val="Contenido"/>
      </w:pPr>
      <w:r>
        <w:t xml:space="preserve">Es una empresa chilena pionera en el desarrollo de robots de limpieza de paneles solares para el mercado chileno, su robot es capaz de limpiar en </w:t>
      </w:r>
      <w:proofErr w:type="gramStart"/>
      <w:r>
        <w:t>seco</w:t>
      </w:r>
      <w:proofErr w:type="gramEnd"/>
      <w:r>
        <w:t xml:space="preserve"> pero posee una limitada autonomía eléctrica.</w:t>
      </w:r>
    </w:p>
    <w:p w14:paraId="73488AFB" w14:textId="77777777" w:rsidR="003B2C04" w:rsidRPr="003B2C04" w:rsidRDefault="003B2C04" w:rsidP="003B2C04">
      <w:pPr>
        <w:pStyle w:val="Contenido"/>
      </w:pPr>
      <w:r w:rsidRPr="003B2C04">
        <w:rPr>
          <w:b/>
          <w:noProof/>
        </w:rPr>
        <w:lastRenderedPageBreak/>
        <w:drawing>
          <wp:inline distT="0" distB="0" distL="0" distR="0" wp14:anchorId="7C725045" wp14:editId="487E7222">
            <wp:extent cx="2722728" cy="1849471"/>
            <wp:effectExtent l="0" t="0" r="1905" b="0"/>
            <wp:docPr id="16" name="Marcador de contenido 4">
              <a:extLst xmlns:a="http://schemas.openxmlformats.org/drawingml/2006/main">
                <a:ext uri="{FF2B5EF4-FFF2-40B4-BE49-F238E27FC236}">
                  <a16:creationId xmlns:a16="http://schemas.microsoft.com/office/drawing/2014/main" id="{00BAF62E-523E-4C73-9A35-AB79F2FD77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00BAF62E-523E-4C73-9A35-AB79F2FD7788}"/>
                        </a:ext>
                      </a:extLst>
                    </pic:cNvPr>
                    <pic:cNvPicPr>
                      <a:picLocks noGrp="1" noChangeAspect="1"/>
                    </pic:cNvPicPr>
                  </pic:nvPicPr>
                  <pic:blipFill>
                    <a:blip r:embed="rId16"/>
                    <a:stretch>
                      <a:fillRect/>
                    </a:stretch>
                  </pic:blipFill>
                  <pic:spPr>
                    <a:xfrm>
                      <a:off x="0" y="0"/>
                      <a:ext cx="2734879" cy="1857725"/>
                    </a:xfrm>
                    <a:prstGeom prst="rect">
                      <a:avLst/>
                    </a:prstGeom>
                  </pic:spPr>
                </pic:pic>
              </a:graphicData>
            </a:graphic>
          </wp:inline>
        </w:drawing>
      </w:r>
      <w:r>
        <w:t xml:space="preserve"> </w:t>
      </w:r>
    </w:p>
    <w:p w14:paraId="4108AFCD" w14:textId="77777777" w:rsidR="003B2C04" w:rsidRDefault="003B2C04" w:rsidP="008166AA">
      <w:pPr>
        <w:pStyle w:val="Contenido"/>
      </w:pPr>
    </w:p>
    <w:p w14:paraId="054D259E" w14:textId="77777777" w:rsidR="003B2C04" w:rsidRDefault="003B2C04" w:rsidP="008166AA">
      <w:pPr>
        <w:pStyle w:val="Contenido"/>
      </w:pPr>
    </w:p>
    <w:p w14:paraId="7BA8BF37" w14:textId="77777777" w:rsidR="003B2C04" w:rsidRDefault="003B2C04" w:rsidP="003B2C04">
      <w:pPr>
        <w:pStyle w:val="Ttulo2"/>
      </w:pPr>
      <w:bookmarkStart w:id="9" w:name="_Toc27948751"/>
      <w:r>
        <w:t>Prefactibilidad</w:t>
      </w:r>
      <w:bookmarkEnd w:id="9"/>
    </w:p>
    <w:p w14:paraId="13BC9041" w14:textId="77777777" w:rsidR="003B2C04" w:rsidRDefault="003B2C04" w:rsidP="003B2C04">
      <w:r>
        <w:t>Estudio de mercado.</w:t>
      </w:r>
    </w:p>
    <w:p w14:paraId="43F6B70C" w14:textId="77777777" w:rsidR="003B2C04" w:rsidRPr="003B2C04" w:rsidRDefault="003B2C04" w:rsidP="003B2C04"/>
    <w:p w14:paraId="6AD9325B" w14:textId="77777777" w:rsidR="003B2C04" w:rsidRDefault="003B2C04" w:rsidP="003B2C04">
      <w:pPr>
        <w:pStyle w:val="Contenido"/>
      </w:pPr>
      <w:r w:rsidRPr="00B44DB4">
        <w:t xml:space="preserve">Desde Blomberg new </w:t>
      </w:r>
      <w:proofErr w:type="spellStart"/>
      <w:r w:rsidRPr="00B44DB4">
        <w:t>energy</w:t>
      </w:r>
      <w:proofErr w:type="spellEnd"/>
      <w:r w:rsidRPr="00B44DB4">
        <w:t xml:space="preserve"> </w:t>
      </w:r>
      <w:proofErr w:type="spellStart"/>
      <w:r w:rsidRPr="00B44DB4">
        <w:t>finance</w:t>
      </w:r>
      <w:proofErr w:type="spellEnd"/>
      <w:r>
        <w:t>,</w:t>
      </w:r>
      <w:r w:rsidRPr="00B44DB4">
        <w:t xml:space="preserve"> compañía de</w:t>
      </w:r>
      <w:r>
        <w:t xml:space="preserve"> inversiones con presencia a nivel mundial presentaron un informe del crecimiento de las energías renovables al 2040,</w:t>
      </w:r>
    </w:p>
    <w:p w14:paraId="296DB596" w14:textId="77777777" w:rsidR="003B2C04" w:rsidRDefault="003B2C04" w:rsidP="003B2C04">
      <w:pPr>
        <w:pStyle w:val="Contenido"/>
      </w:pPr>
      <w:r>
        <w:t xml:space="preserve">entre los puntos </w:t>
      </w:r>
      <w:proofErr w:type="spellStart"/>
      <w:r>
        <w:t>mas</w:t>
      </w:r>
      <w:proofErr w:type="spellEnd"/>
      <w:r>
        <w:t xml:space="preserve"> importantes se destaca la disminución en el coste de la energía fotovoltaica gracias esto se registrarán inversiones a nivel mundial por sobre los $3.700 trillones de dólares.</w:t>
      </w:r>
    </w:p>
    <w:p w14:paraId="70DBFDF3" w14:textId="77777777" w:rsidR="003B2C04" w:rsidRDefault="003B2C04" w:rsidP="003B2C04">
      <w:pPr>
        <w:pStyle w:val="Contenido"/>
      </w:pPr>
    </w:p>
    <w:p w14:paraId="42AA57E7" w14:textId="77777777" w:rsidR="003B2C04" w:rsidRDefault="003B2C04" w:rsidP="003B2C04">
      <w:pPr>
        <w:pStyle w:val="Contenido"/>
      </w:pPr>
      <w:r>
        <w:t>En Chile existen 541 proyecto de energías renovables esperando a ser aprobados y el 80% de estos corresponden a proyectos con energía solar.</w:t>
      </w:r>
    </w:p>
    <w:p w14:paraId="1BFAFFE1" w14:textId="77777777" w:rsidR="003B2C04" w:rsidRPr="008166AA" w:rsidRDefault="003B2C04" w:rsidP="008166AA">
      <w:pPr>
        <w:pStyle w:val="Contenido"/>
      </w:pPr>
    </w:p>
    <w:p w14:paraId="07370EBE" w14:textId="77777777" w:rsidR="006117F8" w:rsidRDefault="003B2C04" w:rsidP="003B2C04">
      <w:r>
        <w:t>Estudio Tecnológico</w:t>
      </w:r>
      <w:r w:rsidR="006117F8">
        <w:t>.</w:t>
      </w:r>
    </w:p>
    <w:p w14:paraId="663D44BF" w14:textId="77777777" w:rsidR="006117F8" w:rsidRDefault="006117F8" w:rsidP="003B2C04"/>
    <w:p w14:paraId="5783364A" w14:textId="77777777" w:rsidR="006117F8" w:rsidRDefault="006117F8" w:rsidP="006117F8">
      <w:pPr>
        <w:pStyle w:val="Contenido"/>
      </w:pPr>
      <w:r>
        <w:t xml:space="preserve">La gran mayoría de piezas se producen fuera del país y es posible conseguirlas </w:t>
      </w:r>
      <w:proofErr w:type="spellStart"/>
      <w:r>
        <w:t>mas</w:t>
      </w:r>
      <w:proofErr w:type="spellEnd"/>
      <w:r>
        <w:t xml:space="preserve"> barato comprándolas en China a través de sitios web como Ali </w:t>
      </w:r>
      <w:proofErr w:type="spellStart"/>
      <w:r>
        <w:t>express</w:t>
      </w:r>
      <w:proofErr w:type="spellEnd"/>
      <w:r>
        <w:t>.</w:t>
      </w:r>
    </w:p>
    <w:p w14:paraId="5FC6AC18" w14:textId="77777777" w:rsidR="004F1D5E" w:rsidRDefault="006117F8" w:rsidP="006117F8">
      <w:pPr>
        <w:pStyle w:val="Contenido"/>
      </w:pPr>
      <w:r>
        <w:t xml:space="preserve">Para el desarrollo y funcionalidad del robot se estima el uso de 16 servomotores de alta capacidad, una </w:t>
      </w:r>
      <w:proofErr w:type="spellStart"/>
      <w:r>
        <w:t>raspberry</w:t>
      </w:r>
      <w:proofErr w:type="spellEnd"/>
      <w:r>
        <w:t xml:space="preserve"> pi 4, para todo el tema del software para la limpieza, navegación, comunicación, entrega de resultados y mucho más, una o varias baterías de gran capacidad que le otorguen una autonomía considerable  </w:t>
      </w:r>
      <w:r w:rsidR="008166AA">
        <w:fldChar w:fldCharType="begin"/>
      </w:r>
      <w:r w:rsidR="008166AA">
        <w:instrText xml:space="preserve"> INDEX \c "2" \z "13322" </w:instrText>
      </w:r>
      <w:r w:rsidR="008166AA">
        <w:fldChar w:fldCharType="end"/>
      </w:r>
    </w:p>
    <w:p w14:paraId="63C4EE2E" w14:textId="77777777" w:rsidR="004F1D5E" w:rsidRPr="004F1D5E" w:rsidRDefault="004F1D5E" w:rsidP="00B64BDD">
      <w:pPr>
        <w:pStyle w:val="Contenido"/>
      </w:pPr>
    </w:p>
    <w:p w14:paraId="14F25645" w14:textId="374FADCD" w:rsidR="00AD004C" w:rsidRDefault="00AD004C" w:rsidP="00172A4E">
      <w:pPr>
        <w:pStyle w:val="Contenido"/>
      </w:pPr>
    </w:p>
    <w:p w14:paraId="06CB51EA" w14:textId="41123993" w:rsidR="002F1C42" w:rsidRDefault="002F1C42" w:rsidP="00172A4E">
      <w:pPr>
        <w:pStyle w:val="Contenido"/>
      </w:pPr>
    </w:p>
    <w:p w14:paraId="7337A5C0" w14:textId="77777777" w:rsidR="002F1C42" w:rsidRPr="00B44DB4" w:rsidRDefault="002F1C42" w:rsidP="00172A4E">
      <w:pPr>
        <w:pStyle w:val="Contenido"/>
      </w:pPr>
    </w:p>
    <w:p w14:paraId="2FE45CB3" w14:textId="77777777" w:rsidR="00AD004C" w:rsidRDefault="006117F8" w:rsidP="00E14AE6">
      <w:pPr>
        <w:pStyle w:val="Ttulo2"/>
      </w:pPr>
      <w:bookmarkStart w:id="10" w:name="_Toc27948752"/>
      <w:r>
        <w:lastRenderedPageBreak/>
        <w:t>Prototipo.</w:t>
      </w:r>
      <w:bookmarkEnd w:id="10"/>
    </w:p>
    <w:p w14:paraId="66C50B61" w14:textId="77777777" w:rsidR="00E14AE6" w:rsidRPr="00B44DB4" w:rsidRDefault="00E14AE6" w:rsidP="006117F8"/>
    <w:p w14:paraId="3052659A" w14:textId="77777777" w:rsidR="00AD004C" w:rsidRPr="00B44DB4" w:rsidRDefault="006117F8" w:rsidP="00172A4E">
      <w:pPr>
        <w:pStyle w:val="Contenido"/>
      </w:pPr>
      <w:r>
        <w:rPr>
          <w:noProof/>
        </w:rPr>
        <w:drawing>
          <wp:inline distT="0" distB="0" distL="0" distR="0" wp14:anchorId="35ED60FD" wp14:editId="6EAE8D31">
            <wp:extent cx="6371590" cy="3683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1590" cy="3683000"/>
                    </a:xfrm>
                    <a:prstGeom prst="rect">
                      <a:avLst/>
                    </a:prstGeom>
                  </pic:spPr>
                </pic:pic>
              </a:graphicData>
            </a:graphic>
          </wp:inline>
        </w:drawing>
      </w:r>
    </w:p>
    <w:p w14:paraId="641084DB" w14:textId="77777777" w:rsidR="00974AEC" w:rsidRPr="00B44DB4" w:rsidRDefault="00974AEC" w:rsidP="00DF027C">
      <w:pPr>
        <w:rPr>
          <w:noProof/>
        </w:rPr>
      </w:pPr>
    </w:p>
    <w:p w14:paraId="68C5C370" w14:textId="77777777" w:rsidR="006117F8" w:rsidRDefault="006117F8" w:rsidP="006117F8">
      <w:pPr>
        <w:pStyle w:val="Contenido"/>
      </w:pPr>
      <w:r>
        <w:t xml:space="preserve">El prototipo </w:t>
      </w:r>
      <w:r w:rsidR="00E14AE6">
        <w:t>contaría</w:t>
      </w:r>
      <w:r>
        <w:t xml:space="preserve"> con 4 patas y 4 servomotores por cada uno para que le </w:t>
      </w:r>
      <w:r w:rsidR="00E14AE6">
        <w:t>otorguen</w:t>
      </w:r>
      <w:r>
        <w:t xml:space="preserve"> </w:t>
      </w:r>
      <w:r w:rsidR="00E14AE6">
        <w:t>una movilidad</w:t>
      </w:r>
      <w:r>
        <w:t xml:space="preserve"> optima en diferentes direcciones.</w:t>
      </w:r>
    </w:p>
    <w:p w14:paraId="05E77F86" w14:textId="77777777" w:rsidR="00974AEC" w:rsidRDefault="006117F8" w:rsidP="006117F8">
      <w:pPr>
        <w:pStyle w:val="Contenido"/>
      </w:pPr>
      <w:r>
        <w:t xml:space="preserve">En la parte final de las patas </w:t>
      </w:r>
      <w:r w:rsidR="00E14AE6">
        <w:t>tendrá</w:t>
      </w:r>
      <w:r>
        <w:t xml:space="preserve"> una especia de goma o aparato de </w:t>
      </w:r>
      <w:r w:rsidR="00E14AE6">
        <w:t>succión</w:t>
      </w:r>
      <w:r>
        <w:t xml:space="preserve"> que permita al robot moverse por la superficie de los </w:t>
      </w:r>
      <w:r w:rsidR="00E14AE6">
        <w:t>módulos</w:t>
      </w:r>
      <w:r>
        <w:t xml:space="preserve"> solares que se encuentran</w:t>
      </w:r>
      <w:r w:rsidR="00E14AE6">
        <w:t xml:space="preserve"> en general en a 45 % mirando al sol y que se van moviendo según avanza el día.</w:t>
      </w:r>
      <w:r>
        <w:t xml:space="preserve"> </w:t>
      </w:r>
    </w:p>
    <w:p w14:paraId="1D13F75F" w14:textId="77777777" w:rsidR="00E14AE6" w:rsidRDefault="00E14AE6" w:rsidP="006117F8">
      <w:pPr>
        <w:pStyle w:val="Contenido"/>
      </w:pPr>
    </w:p>
    <w:p w14:paraId="2205BA20" w14:textId="77777777" w:rsidR="00E14AE6" w:rsidRDefault="00E14AE6" w:rsidP="006117F8">
      <w:pPr>
        <w:pStyle w:val="Contenido"/>
      </w:pPr>
      <w:r>
        <w:t>En la parte de debajo del robot ira un dispositivo giratorio que probablemente contenga una esponja o una mopa o algún material que propicie la limpieza y que tenga un efecto mínimo en la superficie.</w:t>
      </w:r>
    </w:p>
    <w:p w14:paraId="50C22375" w14:textId="77777777" w:rsidR="00E14AE6" w:rsidRDefault="00E14AE6" w:rsidP="006117F8">
      <w:pPr>
        <w:pStyle w:val="Contenido"/>
      </w:pPr>
    </w:p>
    <w:p w14:paraId="42D7246F" w14:textId="77777777" w:rsidR="00E14AE6" w:rsidRDefault="00E14AE6" w:rsidP="006117F8">
      <w:pPr>
        <w:pStyle w:val="Contenido"/>
      </w:pPr>
      <w:r>
        <w:t xml:space="preserve">Al interior del aparato irán las baterías y la </w:t>
      </w:r>
      <w:proofErr w:type="spellStart"/>
      <w:r>
        <w:t>raspberry</w:t>
      </w:r>
      <w:proofErr w:type="spellEnd"/>
      <w:r>
        <w:t xml:space="preserve"> pi, todo esto sellado al interior del cuerpo del robot, para así protegerlos del clima, calidad o cualquier problema exterior que surja.</w:t>
      </w:r>
    </w:p>
    <w:p w14:paraId="529D8380" w14:textId="77777777" w:rsidR="00E14AE6" w:rsidRDefault="00E14AE6" w:rsidP="006117F8">
      <w:pPr>
        <w:pStyle w:val="Contenido"/>
      </w:pPr>
    </w:p>
    <w:p w14:paraId="7FCAA2C8" w14:textId="77777777" w:rsidR="00E14AE6" w:rsidRDefault="00E14AE6" w:rsidP="006117F8">
      <w:pPr>
        <w:pStyle w:val="Contenido"/>
      </w:pPr>
      <w:proofErr w:type="gramStart"/>
      <w:r>
        <w:t>La partes</w:t>
      </w:r>
      <w:proofErr w:type="gramEnd"/>
      <w:r>
        <w:t xml:space="preserve"> que componen el cuerpo y las para del robot seria de plástico duro y se utilizarían impresoras 3D para producir las partes del tamaño y forma necesarios</w:t>
      </w:r>
      <w:r w:rsidR="00C93691">
        <w:t>.</w:t>
      </w:r>
    </w:p>
    <w:p w14:paraId="1BD3D855" w14:textId="77777777" w:rsidR="00C93691" w:rsidRDefault="00C93691" w:rsidP="006117F8">
      <w:pPr>
        <w:pStyle w:val="Contenido"/>
      </w:pPr>
    </w:p>
    <w:p w14:paraId="291EEA28" w14:textId="77777777" w:rsidR="00C93691" w:rsidRDefault="00C93691" w:rsidP="00C93691">
      <w:r>
        <w:lastRenderedPageBreak/>
        <w:t>Estudio financiero:</w:t>
      </w:r>
    </w:p>
    <w:p w14:paraId="2209B9A1" w14:textId="77777777" w:rsidR="00C93691" w:rsidRDefault="00C93691" w:rsidP="00C93691"/>
    <w:p w14:paraId="6A2318B2" w14:textId="77777777" w:rsidR="00C93691" w:rsidRDefault="00C93691" w:rsidP="00C93691">
      <w:pPr>
        <w:pStyle w:val="Contenido"/>
      </w:pPr>
      <w:r>
        <w:t xml:space="preserve">Para la financiación de este proyecto se plantea usar un modelo de arriendo por unidad, con pagos mensuales por el uso del robot, además se contempla u conseguir un préstamo para iniciar las operaciones, para luego postular a la financiación del estado a través de fondos concursables como los de Corfo o </w:t>
      </w:r>
      <w:proofErr w:type="spellStart"/>
      <w:r>
        <w:t>start</w:t>
      </w:r>
      <w:proofErr w:type="spellEnd"/>
      <w:r>
        <w:t xml:space="preserve"> up Chile. </w:t>
      </w:r>
    </w:p>
    <w:p w14:paraId="5F77623E" w14:textId="77777777" w:rsidR="00C93691" w:rsidRDefault="00C93691" w:rsidP="00C93691">
      <w:pPr>
        <w:pStyle w:val="Contenido"/>
      </w:pPr>
    </w:p>
    <w:p w14:paraId="0200CEDA" w14:textId="77777777" w:rsidR="00C93691" w:rsidRDefault="00C93691" w:rsidP="00C93691">
      <w:pPr>
        <w:pStyle w:val="Contenido"/>
      </w:pPr>
      <w:r>
        <w:rPr>
          <w:noProof/>
        </w:rPr>
        <w:drawing>
          <wp:inline distT="0" distB="0" distL="0" distR="0" wp14:anchorId="396B955A" wp14:editId="6F4D5D9B">
            <wp:extent cx="4057625" cy="1255594"/>
            <wp:effectExtent l="0" t="0" r="63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0274" cy="1274980"/>
                    </a:xfrm>
                    <a:prstGeom prst="rect">
                      <a:avLst/>
                    </a:prstGeom>
                  </pic:spPr>
                </pic:pic>
              </a:graphicData>
            </a:graphic>
          </wp:inline>
        </w:drawing>
      </w:r>
    </w:p>
    <w:p w14:paraId="740C2B01" w14:textId="77777777" w:rsidR="00C93691" w:rsidRDefault="00C93691" w:rsidP="00C93691">
      <w:pPr>
        <w:pStyle w:val="Contenido"/>
      </w:pPr>
      <w:r>
        <w:rPr>
          <w:noProof/>
        </w:rPr>
        <w:drawing>
          <wp:inline distT="0" distB="0" distL="0" distR="0" wp14:anchorId="060D0131" wp14:editId="3BF36E45">
            <wp:extent cx="3084394" cy="1383441"/>
            <wp:effectExtent l="0" t="0" r="190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7450" cy="1402753"/>
                    </a:xfrm>
                    <a:prstGeom prst="rect">
                      <a:avLst/>
                    </a:prstGeom>
                  </pic:spPr>
                </pic:pic>
              </a:graphicData>
            </a:graphic>
          </wp:inline>
        </w:drawing>
      </w:r>
    </w:p>
    <w:p w14:paraId="11DAACD8" w14:textId="77777777" w:rsidR="00C93691" w:rsidRDefault="00C93691" w:rsidP="00C93691">
      <w:pPr>
        <w:pStyle w:val="Contenido"/>
      </w:pPr>
      <w:r>
        <w:rPr>
          <w:noProof/>
        </w:rPr>
        <w:drawing>
          <wp:inline distT="0" distB="0" distL="0" distR="0" wp14:anchorId="04DA331F" wp14:editId="41E7EEE0">
            <wp:extent cx="5889009" cy="120374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805" cy="1219440"/>
                    </a:xfrm>
                    <a:prstGeom prst="rect">
                      <a:avLst/>
                    </a:prstGeom>
                  </pic:spPr>
                </pic:pic>
              </a:graphicData>
            </a:graphic>
          </wp:inline>
        </w:drawing>
      </w:r>
    </w:p>
    <w:p w14:paraId="469C3F45" w14:textId="569FC8AF" w:rsidR="0004480E" w:rsidRDefault="0004480E" w:rsidP="00C93691">
      <w:pPr>
        <w:pStyle w:val="Contenido"/>
      </w:pPr>
      <w:r>
        <w:rPr>
          <w:noProof/>
        </w:rPr>
        <w:drawing>
          <wp:inline distT="0" distB="0" distL="0" distR="0" wp14:anchorId="79C3CD34" wp14:editId="67A44F2E">
            <wp:extent cx="6371590" cy="20593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1590" cy="2059305"/>
                    </a:xfrm>
                    <a:prstGeom prst="rect">
                      <a:avLst/>
                    </a:prstGeom>
                  </pic:spPr>
                </pic:pic>
              </a:graphicData>
            </a:graphic>
          </wp:inline>
        </w:drawing>
      </w:r>
    </w:p>
    <w:p w14:paraId="7334169A" w14:textId="77777777" w:rsidR="0004480E" w:rsidRDefault="0004480E" w:rsidP="00C93691">
      <w:pPr>
        <w:pStyle w:val="Contenido"/>
      </w:pPr>
    </w:p>
    <w:p w14:paraId="3053F84C" w14:textId="77777777" w:rsidR="0004480E" w:rsidRDefault="0004480E" w:rsidP="00C93691">
      <w:pPr>
        <w:pStyle w:val="Contenido"/>
      </w:pPr>
      <w:r>
        <w:rPr>
          <w:noProof/>
        </w:rPr>
        <w:lastRenderedPageBreak/>
        <w:drawing>
          <wp:inline distT="0" distB="0" distL="0" distR="0" wp14:anchorId="257E8B54" wp14:editId="02B3D369">
            <wp:extent cx="5479925" cy="3309582"/>
            <wp:effectExtent l="0" t="0" r="698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0947" cy="3328317"/>
                    </a:xfrm>
                    <a:prstGeom prst="rect">
                      <a:avLst/>
                    </a:prstGeom>
                  </pic:spPr>
                </pic:pic>
              </a:graphicData>
            </a:graphic>
          </wp:inline>
        </w:drawing>
      </w:r>
    </w:p>
    <w:p w14:paraId="20695A3F" w14:textId="77777777" w:rsidR="0004480E" w:rsidRDefault="0004480E" w:rsidP="00C93691">
      <w:pPr>
        <w:pStyle w:val="Contenido"/>
      </w:pPr>
      <w:r>
        <w:rPr>
          <w:noProof/>
        </w:rPr>
        <w:drawing>
          <wp:inline distT="0" distB="0" distL="0" distR="0" wp14:anchorId="47C217F8" wp14:editId="7C1E611B">
            <wp:extent cx="6371590" cy="40290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1590" cy="4029075"/>
                    </a:xfrm>
                    <a:prstGeom prst="rect">
                      <a:avLst/>
                    </a:prstGeom>
                  </pic:spPr>
                </pic:pic>
              </a:graphicData>
            </a:graphic>
          </wp:inline>
        </w:drawing>
      </w:r>
    </w:p>
    <w:p w14:paraId="04B7E62D" w14:textId="77777777" w:rsidR="00C93691" w:rsidRDefault="0004480E" w:rsidP="00A31F8C">
      <w:pPr>
        <w:pStyle w:val="Contenido"/>
      </w:pPr>
      <w:r>
        <w:rPr>
          <w:noProof/>
        </w:rPr>
        <w:lastRenderedPageBreak/>
        <w:drawing>
          <wp:inline distT="0" distB="0" distL="0" distR="0" wp14:anchorId="34803BC0" wp14:editId="368100CE">
            <wp:extent cx="6371590" cy="4406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1590" cy="4406900"/>
                    </a:xfrm>
                    <a:prstGeom prst="rect">
                      <a:avLst/>
                    </a:prstGeom>
                  </pic:spPr>
                </pic:pic>
              </a:graphicData>
            </a:graphic>
          </wp:inline>
        </w:drawing>
      </w:r>
    </w:p>
    <w:p w14:paraId="1E06042C" w14:textId="77777777" w:rsidR="00C93691" w:rsidRDefault="0004480E" w:rsidP="00A31F8C">
      <w:pPr>
        <w:pStyle w:val="Contenido"/>
      </w:pPr>
      <w:r>
        <w:rPr>
          <w:noProof/>
        </w:rPr>
        <w:drawing>
          <wp:inline distT="0" distB="0" distL="0" distR="0" wp14:anchorId="0E08A054" wp14:editId="7BFB608C">
            <wp:extent cx="6371590" cy="18370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1590" cy="1837055"/>
                    </a:xfrm>
                    <a:prstGeom prst="rect">
                      <a:avLst/>
                    </a:prstGeom>
                  </pic:spPr>
                </pic:pic>
              </a:graphicData>
            </a:graphic>
          </wp:inline>
        </w:drawing>
      </w:r>
    </w:p>
    <w:p w14:paraId="67DACBD2" w14:textId="77777777" w:rsidR="00C93691" w:rsidRDefault="00C93691" w:rsidP="00C93691">
      <w:pPr>
        <w:pStyle w:val="Ttulo2"/>
      </w:pPr>
    </w:p>
    <w:p w14:paraId="6996FCCF" w14:textId="24A11EBE" w:rsidR="00C93691" w:rsidRDefault="00C93691" w:rsidP="00C93691">
      <w:pPr>
        <w:pStyle w:val="Ttulo2"/>
      </w:pPr>
    </w:p>
    <w:p w14:paraId="647C6CAD" w14:textId="77777777" w:rsidR="002F1C42" w:rsidRPr="002F1C42" w:rsidRDefault="002F1C42" w:rsidP="002F1C42"/>
    <w:p w14:paraId="18F42B84" w14:textId="6A36225E" w:rsidR="002F1C42" w:rsidRDefault="002F1C42" w:rsidP="00C93691">
      <w:pPr>
        <w:pStyle w:val="Ttulo2"/>
      </w:pPr>
    </w:p>
    <w:p w14:paraId="39D171ED" w14:textId="77777777" w:rsidR="002F1C42" w:rsidRPr="002F1C42" w:rsidRDefault="002F1C42" w:rsidP="002F1C42"/>
    <w:p w14:paraId="606D7454" w14:textId="4447FE50" w:rsidR="00C93691" w:rsidRDefault="00C93691" w:rsidP="00C93691">
      <w:pPr>
        <w:pStyle w:val="Ttulo2"/>
      </w:pPr>
      <w:bookmarkStart w:id="11" w:name="_Toc27948753"/>
      <w:r>
        <w:lastRenderedPageBreak/>
        <w:t>Conclusiones.</w:t>
      </w:r>
      <w:bookmarkEnd w:id="11"/>
    </w:p>
    <w:p w14:paraId="6214A044" w14:textId="77777777" w:rsidR="00C93691" w:rsidRDefault="00C93691" w:rsidP="00C93691">
      <w:pPr>
        <w:pStyle w:val="Contenido"/>
      </w:pPr>
      <w:r>
        <w:t>El proyecto plantea</w:t>
      </w:r>
      <w:r w:rsidR="0004480E">
        <w:t xml:space="preserve"> desafíos importantes a superar en cuanto a la parte del desarrollo e implementación de esta solución, va a requerir mucha más investigación y pruebas para poder lograr un producto muy funcional y capas.</w:t>
      </w:r>
    </w:p>
    <w:p w14:paraId="4C55442B" w14:textId="77777777" w:rsidR="0004480E" w:rsidRDefault="0004480E" w:rsidP="00C93691">
      <w:pPr>
        <w:pStyle w:val="Contenido"/>
      </w:pPr>
      <w:r>
        <w:t>Quedan muchos desafíos por resolver en este proyecto, así como lograr encontrar el financiamiento para iniciar este proyecto, pero las estimaciones económicas resultan muy favorables si se logra desarrollar un buen producto, es muy rentable al mediano plazo.</w:t>
      </w:r>
    </w:p>
    <w:p w14:paraId="7E24FBEF" w14:textId="77777777" w:rsidR="0004480E" w:rsidRPr="00C93691" w:rsidRDefault="0004480E" w:rsidP="00C93691">
      <w:pPr>
        <w:pStyle w:val="Contenido"/>
      </w:pPr>
      <w:r>
        <w:t xml:space="preserve">Su impacto en la industria chilena seria notable ya que esta </w:t>
      </w:r>
      <w:r w:rsidR="00F669CD">
        <w:t>sería</w:t>
      </w:r>
      <w:r>
        <w:t xml:space="preserve"> la única solución con estas capacidades ya nombradas antes en el mercado haciendo que </w:t>
      </w:r>
      <w:r w:rsidR="00F669CD">
        <w:t xml:space="preserve">sea muy deseado para las empresas de energía solar que quieran reducir sus costos y mantener su eficiencia en la producción de energía. </w:t>
      </w:r>
    </w:p>
    <w:p w14:paraId="6BE2099D" w14:textId="77777777" w:rsidR="0087605E" w:rsidRDefault="0087605E" w:rsidP="00AB02A7">
      <w:pPr>
        <w:spacing w:after="200"/>
        <w:rPr>
          <w:noProof/>
        </w:rPr>
      </w:pPr>
    </w:p>
    <w:p w14:paraId="5997CDBC" w14:textId="77777777" w:rsidR="00F669CD" w:rsidRDefault="00F669CD" w:rsidP="00AB02A7">
      <w:pPr>
        <w:spacing w:after="200"/>
        <w:rPr>
          <w:noProof/>
        </w:rPr>
      </w:pPr>
    </w:p>
    <w:p w14:paraId="2FBC8F52" w14:textId="77777777" w:rsidR="00F669CD" w:rsidRDefault="00F669CD" w:rsidP="00AB02A7">
      <w:pPr>
        <w:spacing w:after="200"/>
        <w:rPr>
          <w:noProof/>
        </w:rPr>
      </w:pPr>
    </w:p>
    <w:p w14:paraId="6FD31773" w14:textId="77777777" w:rsidR="00F669CD" w:rsidRDefault="00F669CD" w:rsidP="00AB02A7">
      <w:pPr>
        <w:spacing w:after="200"/>
        <w:rPr>
          <w:noProof/>
        </w:rPr>
      </w:pPr>
    </w:p>
    <w:p w14:paraId="10378EBE" w14:textId="77777777" w:rsidR="00F669CD" w:rsidRDefault="00F669CD" w:rsidP="00AB02A7">
      <w:pPr>
        <w:spacing w:after="200"/>
        <w:rPr>
          <w:noProof/>
        </w:rPr>
      </w:pPr>
    </w:p>
    <w:p w14:paraId="3E6BBB28" w14:textId="77777777" w:rsidR="00F669CD" w:rsidRDefault="00F669CD" w:rsidP="00AB02A7">
      <w:pPr>
        <w:spacing w:after="200"/>
        <w:rPr>
          <w:noProof/>
        </w:rPr>
      </w:pPr>
    </w:p>
    <w:p w14:paraId="45F7C6D9" w14:textId="77777777" w:rsidR="00F669CD" w:rsidRDefault="00F669CD" w:rsidP="00AB02A7">
      <w:pPr>
        <w:spacing w:after="200"/>
        <w:rPr>
          <w:noProof/>
        </w:rPr>
      </w:pPr>
    </w:p>
    <w:p w14:paraId="4D943A17" w14:textId="77777777" w:rsidR="00F669CD" w:rsidRDefault="00F669CD" w:rsidP="00AB02A7">
      <w:pPr>
        <w:spacing w:after="200"/>
        <w:rPr>
          <w:noProof/>
        </w:rPr>
      </w:pPr>
    </w:p>
    <w:p w14:paraId="4A85543B" w14:textId="77777777" w:rsidR="00F669CD" w:rsidRDefault="00F669CD" w:rsidP="00AB02A7">
      <w:pPr>
        <w:spacing w:after="200"/>
        <w:rPr>
          <w:noProof/>
        </w:rPr>
      </w:pPr>
    </w:p>
    <w:p w14:paraId="77FD2708" w14:textId="77777777" w:rsidR="00F669CD" w:rsidRDefault="00F669CD" w:rsidP="00AB02A7">
      <w:pPr>
        <w:spacing w:after="200"/>
        <w:rPr>
          <w:noProof/>
        </w:rPr>
      </w:pPr>
    </w:p>
    <w:p w14:paraId="45CF68AC" w14:textId="77777777" w:rsidR="00F669CD" w:rsidRDefault="00F669CD" w:rsidP="00AB02A7">
      <w:pPr>
        <w:spacing w:after="200"/>
        <w:rPr>
          <w:noProof/>
        </w:rPr>
      </w:pPr>
    </w:p>
    <w:p w14:paraId="40EF779C" w14:textId="77777777" w:rsidR="00F669CD" w:rsidRDefault="00F669CD" w:rsidP="00AB02A7">
      <w:pPr>
        <w:spacing w:after="200"/>
        <w:rPr>
          <w:noProof/>
        </w:rPr>
      </w:pPr>
    </w:p>
    <w:p w14:paraId="3DCC6F71" w14:textId="77777777" w:rsidR="00F669CD" w:rsidRDefault="00F669CD" w:rsidP="00AB02A7">
      <w:pPr>
        <w:spacing w:after="200"/>
        <w:rPr>
          <w:noProof/>
        </w:rPr>
      </w:pPr>
    </w:p>
    <w:p w14:paraId="66DC1EBC" w14:textId="77777777" w:rsidR="00F669CD" w:rsidRDefault="00F669CD" w:rsidP="00AB02A7">
      <w:pPr>
        <w:spacing w:after="200"/>
        <w:rPr>
          <w:noProof/>
        </w:rPr>
      </w:pPr>
    </w:p>
    <w:p w14:paraId="25940696" w14:textId="77777777" w:rsidR="00F669CD" w:rsidRDefault="00F669CD" w:rsidP="00AB02A7">
      <w:pPr>
        <w:spacing w:after="200"/>
        <w:rPr>
          <w:noProof/>
        </w:rPr>
      </w:pPr>
    </w:p>
    <w:p w14:paraId="3ACD7EBC" w14:textId="77777777" w:rsidR="00F669CD" w:rsidRDefault="00F669CD" w:rsidP="00AB02A7">
      <w:pPr>
        <w:spacing w:after="200"/>
        <w:rPr>
          <w:noProof/>
        </w:rPr>
      </w:pPr>
    </w:p>
    <w:p w14:paraId="7883CEC1" w14:textId="77777777" w:rsidR="00F669CD" w:rsidRDefault="00F669CD" w:rsidP="00AB02A7">
      <w:pPr>
        <w:spacing w:after="200"/>
        <w:rPr>
          <w:noProof/>
        </w:rPr>
      </w:pPr>
    </w:p>
    <w:p w14:paraId="739FC7DC" w14:textId="77777777" w:rsidR="00F669CD" w:rsidRDefault="00F669CD" w:rsidP="00F669CD">
      <w:pPr>
        <w:pStyle w:val="Ttulo2"/>
        <w:rPr>
          <w:noProof/>
        </w:rPr>
      </w:pPr>
      <w:bookmarkStart w:id="12" w:name="_Toc27948754"/>
      <w:r>
        <w:rPr>
          <w:noProof/>
        </w:rPr>
        <w:t>Bibliografia.</w:t>
      </w:r>
      <w:bookmarkEnd w:id="12"/>
    </w:p>
    <w:p w14:paraId="53C3259A" w14:textId="77777777" w:rsidR="00F669CD" w:rsidRDefault="00E25FDA" w:rsidP="00F669CD">
      <w:pPr>
        <w:pStyle w:val="Contenido"/>
        <w:numPr>
          <w:ilvl w:val="0"/>
          <w:numId w:val="4"/>
        </w:numPr>
        <w:rPr>
          <w:noProof/>
        </w:rPr>
      </w:pPr>
      <w:hyperlink r:id="rId26" w:history="1">
        <w:r w:rsidR="00F669CD" w:rsidRPr="00F669CD">
          <w:rPr>
            <w:rStyle w:val="Hipervnculo"/>
            <w:szCs w:val="20"/>
          </w:rPr>
          <w:t>https://www.ilumen.be/en/which-types-of-solar-panel-degradation-exist/</w:t>
        </w:r>
      </w:hyperlink>
      <w:r w:rsidR="00F669CD" w:rsidRPr="00F669CD">
        <w:rPr>
          <w:noProof/>
        </w:rPr>
        <w:t xml:space="preserve"> </w:t>
      </w:r>
    </w:p>
    <w:p w14:paraId="00866755" w14:textId="77777777" w:rsidR="00F669CD" w:rsidRDefault="00E25FDA" w:rsidP="00F669CD">
      <w:pPr>
        <w:pStyle w:val="Contenido"/>
        <w:numPr>
          <w:ilvl w:val="0"/>
          <w:numId w:val="4"/>
        </w:numPr>
        <w:rPr>
          <w:noProof/>
        </w:rPr>
      </w:pPr>
      <w:hyperlink r:id="rId27" w:history="1">
        <w:r w:rsidR="00F669CD">
          <w:rPr>
            <w:rStyle w:val="Hipervnculo"/>
          </w:rPr>
          <w:t>http://heatexchanger-fouling.com/papers/papers2011/50_Abd-Elhady_F.pdf</w:t>
        </w:r>
      </w:hyperlink>
    </w:p>
    <w:p w14:paraId="3F36C7F3" w14:textId="77777777" w:rsidR="00F669CD" w:rsidRDefault="00E25FDA" w:rsidP="00F669CD">
      <w:pPr>
        <w:pStyle w:val="Contenido"/>
        <w:numPr>
          <w:ilvl w:val="0"/>
          <w:numId w:val="4"/>
        </w:numPr>
        <w:rPr>
          <w:noProof/>
        </w:rPr>
      </w:pPr>
      <w:hyperlink r:id="rId28" w:history="1">
        <w:r w:rsidR="00F669CD">
          <w:rPr>
            <w:rStyle w:val="Hipervnculo"/>
          </w:rPr>
          <w:t>https://core.ac.uk/download/pdf/81164019.pdf</w:t>
        </w:r>
      </w:hyperlink>
    </w:p>
    <w:p w14:paraId="33A1853A" w14:textId="77777777" w:rsidR="00F669CD" w:rsidRDefault="00E25FDA" w:rsidP="00F669CD">
      <w:pPr>
        <w:pStyle w:val="Contenido"/>
        <w:numPr>
          <w:ilvl w:val="0"/>
          <w:numId w:val="4"/>
        </w:numPr>
        <w:rPr>
          <w:noProof/>
        </w:rPr>
      </w:pPr>
      <w:hyperlink r:id="rId29" w:history="1">
        <w:r w:rsidR="00F669CD">
          <w:rPr>
            <w:rStyle w:val="Hipervnculo"/>
          </w:rPr>
          <w:t>https://www.nacion.com/el-mundo/atacama-el-desierto-mas-arido-del-mundo-bebe-agua-de-niebla/OXIGOVJDSRF27GLHGTZ63X37UY/story/</w:t>
        </w:r>
      </w:hyperlink>
    </w:p>
    <w:p w14:paraId="5680E01B" w14:textId="77777777" w:rsidR="00F669CD" w:rsidRDefault="00E25FDA" w:rsidP="00F669CD">
      <w:pPr>
        <w:pStyle w:val="Contenido"/>
        <w:numPr>
          <w:ilvl w:val="0"/>
          <w:numId w:val="4"/>
        </w:numPr>
        <w:rPr>
          <w:noProof/>
        </w:rPr>
      </w:pPr>
      <w:hyperlink r:id="rId30" w:history="1">
        <w:r w:rsidR="00F669CD">
          <w:rPr>
            <w:rStyle w:val="Hipervnculo"/>
          </w:rPr>
          <w:t>http://www.transfactor.cl/pdf/Presentacion_Paneles_Solares.pdf</w:t>
        </w:r>
      </w:hyperlink>
    </w:p>
    <w:p w14:paraId="29224413" w14:textId="77777777" w:rsidR="00F669CD" w:rsidRDefault="00E25FDA" w:rsidP="00F669CD">
      <w:pPr>
        <w:pStyle w:val="Contenido"/>
        <w:numPr>
          <w:ilvl w:val="0"/>
          <w:numId w:val="4"/>
        </w:numPr>
        <w:rPr>
          <w:noProof/>
        </w:rPr>
      </w:pPr>
      <w:hyperlink r:id="rId31" w:history="1">
        <w:r w:rsidR="00F669CD">
          <w:rPr>
            <w:rStyle w:val="Hipervnculo"/>
          </w:rPr>
          <w:t>https://www.cnnchile.com/futuro360/startup-chilena-crea-robots-que-limpian-paneles-solares-en-solo-5-minutos-y-sin-desperdiciar-agua_20190502/</w:t>
        </w:r>
      </w:hyperlink>
    </w:p>
    <w:p w14:paraId="229A65B2" w14:textId="77777777" w:rsidR="00F669CD" w:rsidRDefault="00E25FDA" w:rsidP="00F669CD">
      <w:pPr>
        <w:pStyle w:val="Contenido"/>
        <w:numPr>
          <w:ilvl w:val="0"/>
          <w:numId w:val="4"/>
        </w:numPr>
        <w:rPr>
          <w:noProof/>
        </w:rPr>
      </w:pPr>
      <w:hyperlink r:id="rId32" w:history="1">
        <w:r w:rsidR="00F669CD">
          <w:rPr>
            <w:rStyle w:val="Hipervnculo"/>
          </w:rPr>
          <w:t>http://www.revistaei.cl/reportajes/tecnologia-robotica-en-limpieza-de-paneles-fotovoltaicos/#</w:t>
        </w:r>
      </w:hyperlink>
    </w:p>
    <w:p w14:paraId="183C1A82" w14:textId="77777777" w:rsidR="00F669CD" w:rsidRDefault="00E25FDA" w:rsidP="00F669CD">
      <w:pPr>
        <w:pStyle w:val="Contenido"/>
        <w:numPr>
          <w:ilvl w:val="0"/>
          <w:numId w:val="4"/>
        </w:numPr>
        <w:rPr>
          <w:noProof/>
        </w:rPr>
      </w:pPr>
      <w:hyperlink r:id="rId33" w:history="1">
        <w:r w:rsidR="00F669CD">
          <w:rPr>
            <w:rStyle w:val="Hipervnculo"/>
          </w:rPr>
          <w:t>https://www.sciencedirect.com/science/article/pii/S0196890413000423</w:t>
        </w:r>
      </w:hyperlink>
    </w:p>
    <w:p w14:paraId="54D1B395" w14:textId="77777777" w:rsidR="00F669CD" w:rsidRPr="00F669CD" w:rsidRDefault="00E25FDA" w:rsidP="00F669CD">
      <w:pPr>
        <w:pStyle w:val="Contenido"/>
        <w:numPr>
          <w:ilvl w:val="0"/>
          <w:numId w:val="4"/>
        </w:numPr>
        <w:rPr>
          <w:noProof/>
        </w:rPr>
      </w:pPr>
      <w:hyperlink r:id="rId34" w:history="1">
        <w:r w:rsidR="00F669CD">
          <w:rPr>
            <w:rStyle w:val="Hipervnculo"/>
          </w:rPr>
          <w:t>http://bibing.us.es/proyectos/abreproy/70290/fichero/6-ANALISIS+DE+DISTINTAS+TECNOLOGIAS+DE+LIMPIEZA.pdf</w:t>
        </w:r>
      </w:hyperlink>
    </w:p>
    <w:sectPr w:rsidR="00F669CD" w:rsidRPr="00F669CD" w:rsidSect="00AB02A7">
      <w:headerReference w:type="default" r:id="rId35"/>
      <w:footerReference w:type="default" r:id="rId3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A9E61" w14:textId="77777777" w:rsidR="00E25FDA" w:rsidRDefault="00E25FDA">
      <w:r>
        <w:separator/>
      </w:r>
    </w:p>
    <w:p w14:paraId="78FAC301" w14:textId="77777777" w:rsidR="00E25FDA" w:rsidRDefault="00E25FDA"/>
  </w:endnote>
  <w:endnote w:type="continuationSeparator" w:id="0">
    <w:p w14:paraId="7ED4B081" w14:textId="77777777" w:rsidR="00E25FDA" w:rsidRDefault="00E25FDA">
      <w:r>
        <w:continuationSeparator/>
      </w:r>
    </w:p>
    <w:p w14:paraId="40844870" w14:textId="77777777" w:rsidR="00E25FDA" w:rsidRDefault="00E25F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50236695" w14:textId="77777777" w:rsidR="002210A0" w:rsidRDefault="002210A0">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792346E7" w14:textId="77777777" w:rsidR="002210A0" w:rsidRDefault="002210A0">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8CAD6" w14:textId="77777777" w:rsidR="00E25FDA" w:rsidRDefault="00E25FDA">
      <w:r>
        <w:separator/>
      </w:r>
    </w:p>
    <w:p w14:paraId="09BA7512" w14:textId="77777777" w:rsidR="00E25FDA" w:rsidRDefault="00E25FDA"/>
  </w:footnote>
  <w:footnote w:type="continuationSeparator" w:id="0">
    <w:p w14:paraId="528733FB" w14:textId="77777777" w:rsidR="00E25FDA" w:rsidRDefault="00E25FDA">
      <w:r>
        <w:continuationSeparator/>
      </w:r>
    </w:p>
    <w:p w14:paraId="27E21627" w14:textId="77777777" w:rsidR="00E25FDA" w:rsidRDefault="00E25F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2210A0" w14:paraId="0F845D7F" w14:textId="77777777" w:rsidTr="00360494">
      <w:trPr>
        <w:trHeight w:val="978"/>
      </w:trPr>
      <w:tc>
        <w:tcPr>
          <w:tcW w:w="10035" w:type="dxa"/>
          <w:tcBorders>
            <w:top w:val="nil"/>
            <w:left w:val="nil"/>
            <w:bottom w:val="single" w:sz="36" w:space="0" w:color="34ABA2" w:themeColor="accent3"/>
            <w:right w:val="nil"/>
          </w:tcBorders>
        </w:tcPr>
        <w:p w14:paraId="347F3797" w14:textId="77777777" w:rsidR="002210A0" w:rsidRDefault="002210A0">
          <w:pPr>
            <w:pStyle w:val="Encabezado"/>
            <w:rPr>
              <w:noProof/>
            </w:rPr>
          </w:pPr>
        </w:p>
      </w:tc>
    </w:tr>
  </w:tbl>
  <w:p w14:paraId="6403891B" w14:textId="77777777" w:rsidR="002210A0" w:rsidRDefault="002210A0"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82B5F"/>
    <w:multiLevelType w:val="hybridMultilevel"/>
    <w:tmpl w:val="3BB851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6D0506E"/>
    <w:multiLevelType w:val="hybridMultilevel"/>
    <w:tmpl w:val="962451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5D36B13"/>
    <w:multiLevelType w:val="hybridMultilevel"/>
    <w:tmpl w:val="2BD4AF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821078A"/>
    <w:multiLevelType w:val="hybridMultilevel"/>
    <w:tmpl w:val="F440BD2A"/>
    <w:lvl w:ilvl="0" w:tplc="ABFEBCB4">
      <w:start w:val="1"/>
      <w:numFmt w:val="bullet"/>
      <w:lvlText w:val="◦"/>
      <w:lvlJc w:val="left"/>
      <w:pPr>
        <w:tabs>
          <w:tab w:val="num" w:pos="720"/>
        </w:tabs>
        <w:ind w:left="720" w:hanging="360"/>
      </w:pPr>
      <w:rPr>
        <w:rFonts w:ascii="Garamond" w:hAnsi="Garamond" w:hint="default"/>
      </w:rPr>
    </w:lvl>
    <w:lvl w:ilvl="1" w:tplc="D82A4458" w:tentative="1">
      <w:start w:val="1"/>
      <w:numFmt w:val="bullet"/>
      <w:lvlText w:val="◦"/>
      <w:lvlJc w:val="left"/>
      <w:pPr>
        <w:tabs>
          <w:tab w:val="num" w:pos="1440"/>
        </w:tabs>
        <w:ind w:left="1440" w:hanging="360"/>
      </w:pPr>
      <w:rPr>
        <w:rFonts w:ascii="Garamond" w:hAnsi="Garamond" w:hint="default"/>
      </w:rPr>
    </w:lvl>
    <w:lvl w:ilvl="2" w:tplc="609CDA58" w:tentative="1">
      <w:start w:val="1"/>
      <w:numFmt w:val="bullet"/>
      <w:lvlText w:val="◦"/>
      <w:lvlJc w:val="left"/>
      <w:pPr>
        <w:tabs>
          <w:tab w:val="num" w:pos="2160"/>
        </w:tabs>
        <w:ind w:left="2160" w:hanging="360"/>
      </w:pPr>
      <w:rPr>
        <w:rFonts w:ascii="Garamond" w:hAnsi="Garamond" w:hint="default"/>
      </w:rPr>
    </w:lvl>
    <w:lvl w:ilvl="3" w:tplc="DA22EF06" w:tentative="1">
      <w:start w:val="1"/>
      <w:numFmt w:val="bullet"/>
      <w:lvlText w:val="◦"/>
      <w:lvlJc w:val="left"/>
      <w:pPr>
        <w:tabs>
          <w:tab w:val="num" w:pos="2880"/>
        </w:tabs>
        <w:ind w:left="2880" w:hanging="360"/>
      </w:pPr>
      <w:rPr>
        <w:rFonts w:ascii="Garamond" w:hAnsi="Garamond" w:hint="default"/>
      </w:rPr>
    </w:lvl>
    <w:lvl w:ilvl="4" w:tplc="5790B28C" w:tentative="1">
      <w:start w:val="1"/>
      <w:numFmt w:val="bullet"/>
      <w:lvlText w:val="◦"/>
      <w:lvlJc w:val="left"/>
      <w:pPr>
        <w:tabs>
          <w:tab w:val="num" w:pos="3600"/>
        </w:tabs>
        <w:ind w:left="3600" w:hanging="360"/>
      </w:pPr>
      <w:rPr>
        <w:rFonts w:ascii="Garamond" w:hAnsi="Garamond" w:hint="default"/>
      </w:rPr>
    </w:lvl>
    <w:lvl w:ilvl="5" w:tplc="514A02CE" w:tentative="1">
      <w:start w:val="1"/>
      <w:numFmt w:val="bullet"/>
      <w:lvlText w:val="◦"/>
      <w:lvlJc w:val="left"/>
      <w:pPr>
        <w:tabs>
          <w:tab w:val="num" w:pos="4320"/>
        </w:tabs>
        <w:ind w:left="4320" w:hanging="360"/>
      </w:pPr>
      <w:rPr>
        <w:rFonts w:ascii="Garamond" w:hAnsi="Garamond" w:hint="default"/>
      </w:rPr>
    </w:lvl>
    <w:lvl w:ilvl="6" w:tplc="EF82EE04" w:tentative="1">
      <w:start w:val="1"/>
      <w:numFmt w:val="bullet"/>
      <w:lvlText w:val="◦"/>
      <w:lvlJc w:val="left"/>
      <w:pPr>
        <w:tabs>
          <w:tab w:val="num" w:pos="5040"/>
        </w:tabs>
        <w:ind w:left="5040" w:hanging="360"/>
      </w:pPr>
      <w:rPr>
        <w:rFonts w:ascii="Garamond" w:hAnsi="Garamond" w:hint="default"/>
      </w:rPr>
    </w:lvl>
    <w:lvl w:ilvl="7" w:tplc="C6E03A88" w:tentative="1">
      <w:start w:val="1"/>
      <w:numFmt w:val="bullet"/>
      <w:lvlText w:val="◦"/>
      <w:lvlJc w:val="left"/>
      <w:pPr>
        <w:tabs>
          <w:tab w:val="num" w:pos="5760"/>
        </w:tabs>
        <w:ind w:left="5760" w:hanging="360"/>
      </w:pPr>
      <w:rPr>
        <w:rFonts w:ascii="Garamond" w:hAnsi="Garamond" w:hint="default"/>
      </w:rPr>
    </w:lvl>
    <w:lvl w:ilvl="8" w:tplc="E0B4D7FA" w:tentative="1">
      <w:start w:val="1"/>
      <w:numFmt w:val="bullet"/>
      <w:lvlText w:val="◦"/>
      <w:lvlJc w:val="left"/>
      <w:pPr>
        <w:tabs>
          <w:tab w:val="num" w:pos="6480"/>
        </w:tabs>
        <w:ind w:left="6480" w:hanging="360"/>
      </w:pPr>
      <w:rPr>
        <w:rFonts w:ascii="Garamond" w:hAnsi="Garamond"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90"/>
    <w:rsid w:val="0002482E"/>
    <w:rsid w:val="0004480E"/>
    <w:rsid w:val="00050324"/>
    <w:rsid w:val="000747A0"/>
    <w:rsid w:val="000A0150"/>
    <w:rsid w:val="000E63C9"/>
    <w:rsid w:val="00130E9D"/>
    <w:rsid w:val="00150A6D"/>
    <w:rsid w:val="0015375E"/>
    <w:rsid w:val="00161A24"/>
    <w:rsid w:val="00172A4E"/>
    <w:rsid w:val="00185B35"/>
    <w:rsid w:val="001F2BC8"/>
    <w:rsid w:val="001F5F6B"/>
    <w:rsid w:val="002210A0"/>
    <w:rsid w:val="00243EBC"/>
    <w:rsid w:val="00246A35"/>
    <w:rsid w:val="00252CA2"/>
    <w:rsid w:val="00253DB7"/>
    <w:rsid w:val="00274CEA"/>
    <w:rsid w:val="00284348"/>
    <w:rsid w:val="002F1C42"/>
    <w:rsid w:val="002F51F5"/>
    <w:rsid w:val="00312137"/>
    <w:rsid w:val="00330359"/>
    <w:rsid w:val="0033762F"/>
    <w:rsid w:val="00360494"/>
    <w:rsid w:val="00366C7E"/>
    <w:rsid w:val="00384EA3"/>
    <w:rsid w:val="003A39A1"/>
    <w:rsid w:val="003B2C04"/>
    <w:rsid w:val="003B6F13"/>
    <w:rsid w:val="003C2191"/>
    <w:rsid w:val="003D3863"/>
    <w:rsid w:val="00410E68"/>
    <w:rsid w:val="004110DE"/>
    <w:rsid w:val="0044085A"/>
    <w:rsid w:val="004B21A5"/>
    <w:rsid w:val="004D30A8"/>
    <w:rsid w:val="004E5FEE"/>
    <w:rsid w:val="004F1D5E"/>
    <w:rsid w:val="005037F0"/>
    <w:rsid w:val="00516A86"/>
    <w:rsid w:val="005275F6"/>
    <w:rsid w:val="00556AA0"/>
    <w:rsid w:val="00572102"/>
    <w:rsid w:val="005976E6"/>
    <w:rsid w:val="005F1BB0"/>
    <w:rsid w:val="006117F8"/>
    <w:rsid w:val="006177AE"/>
    <w:rsid w:val="00656C4D"/>
    <w:rsid w:val="006E5716"/>
    <w:rsid w:val="007302B3"/>
    <w:rsid w:val="00730733"/>
    <w:rsid w:val="007309A6"/>
    <w:rsid w:val="00730E3A"/>
    <w:rsid w:val="00736AAF"/>
    <w:rsid w:val="00765B2A"/>
    <w:rsid w:val="00783A34"/>
    <w:rsid w:val="007C6B52"/>
    <w:rsid w:val="007D16C5"/>
    <w:rsid w:val="007E24CC"/>
    <w:rsid w:val="008166AA"/>
    <w:rsid w:val="00851ABD"/>
    <w:rsid w:val="00862FE4"/>
    <w:rsid w:val="0086389A"/>
    <w:rsid w:val="0087605E"/>
    <w:rsid w:val="008941AE"/>
    <w:rsid w:val="008B1FEE"/>
    <w:rsid w:val="008F71CE"/>
    <w:rsid w:val="00903C32"/>
    <w:rsid w:val="00906556"/>
    <w:rsid w:val="00911B30"/>
    <w:rsid w:val="00916B16"/>
    <w:rsid w:val="009173B9"/>
    <w:rsid w:val="00932FEF"/>
    <w:rsid w:val="0093335D"/>
    <w:rsid w:val="0093613E"/>
    <w:rsid w:val="00943026"/>
    <w:rsid w:val="00966B81"/>
    <w:rsid w:val="00974AEC"/>
    <w:rsid w:val="00977F79"/>
    <w:rsid w:val="009C7720"/>
    <w:rsid w:val="00A23AFA"/>
    <w:rsid w:val="00A31B3E"/>
    <w:rsid w:val="00A31F8C"/>
    <w:rsid w:val="00A532F3"/>
    <w:rsid w:val="00A540BD"/>
    <w:rsid w:val="00A63DAF"/>
    <w:rsid w:val="00A8489E"/>
    <w:rsid w:val="00AB02A7"/>
    <w:rsid w:val="00AC29F3"/>
    <w:rsid w:val="00AD004C"/>
    <w:rsid w:val="00B231E5"/>
    <w:rsid w:val="00B44DB4"/>
    <w:rsid w:val="00B64BDD"/>
    <w:rsid w:val="00C02B87"/>
    <w:rsid w:val="00C33E10"/>
    <w:rsid w:val="00C4086D"/>
    <w:rsid w:val="00C93691"/>
    <w:rsid w:val="00CA1896"/>
    <w:rsid w:val="00CB5B28"/>
    <w:rsid w:val="00CF5371"/>
    <w:rsid w:val="00D0323A"/>
    <w:rsid w:val="00D0559F"/>
    <w:rsid w:val="00D064B5"/>
    <w:rsid w:val="00D077E9"/>
    <w:rsid w:val="00D13590"/>
    <w:rsid w:val="00D42CB7"/>
    <w:rsid w:val="00D5413D"/>
    <w:rsid w:val="00D570A9"/>
    <w:rsid w:val="00D70D02"/>
    <w:rsid w:val="00D770C7"/>
    <w:rsid w:val="00D86945"/>
    <w:rsid w:val="00D90290"/>
    <w:rsid w:val="00DB681F"/>
    <w:rsid w:val="00DC706A"/>
    <w:rsid w:val="00DD152F"/>
    <w:rsid w:val="00DE213F"/>
    <w:rsid w:val="00DF027C"/>
    <w:rsid w:val="00E00A32"/>
    <w:rsid w:val="00E04160"/>
    <w:rsid w:val="00E1031D"/>
    <w:rsid w:val="00E14AE6"/>
    <w:rsid w:val="00E22ACD"/>
    <w:rsid w:val="00E25FDA"/>
    <w:rsid w:val="00E620B0"/>
    <w:rsid w:val="00E81B40"/>
    <w:rsid w:val="00ED463B"/>
    <w:rsid w:val="00EF555B"/>
    <w:rsid w:val="00F027BB"/>
    <w:rsid w:val="00F11DCF"/>
    <w:rsid w:val="00F162EA"/>
    <w:rsid w:val="00F52D27"/>
    <w:rsid w:val="00F669CD"/>
    <w:rsid w:val="00F814F1"/>
    <w:rsid w:val="00F83527"/>
    <w:rsid w:val="00FB42E9"/>
    <w:rsid w:val="00FD07F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1789E"/>
  <w15:docId w15:val="{286316D9-4801-49AF-8BC1-D35ACCCD0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s-CL"/>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A63DAF"/>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A4E"/>
    <w:pPr>
      <w:keepLines/>
      <w:spacing w:after="0" w:line="259" w:lineRule="auto"/>
      <w:outlineLvl w:val="9"/>
    </w:pPr>
    <w:rPr>
      <w:b w:val="0"/>
      <w:color w:val="013A57" w:themeColor="accent1" w:themeShade="BF"/>
      <w:kern w:val="0"/>
      <w:sz w:val="32"/>
      <w:lang w:eastAsia="es-CL"/>
    </w:rPr>
  </w:style>
  <w:style w:type="paragraph" w:styleId="TDC2">
    <w:name w:val="toc 2"/>
    <w:basedOn w:val="Normal"/>
    <w:next w:val="Normal"/>
    <w:autoRedefine/>
    <w:uiPriority w:val="39"/>
    <w:unhideWhenUsed/>
    <w:rsid w:val="00F814F1"/>
    <w:pPr>
      <w:spacing w:after="100"/>
      <w:ind w:left="280"/>
    </w:pPr>
  </w:style>
  <w:style w:type="character" w:styleId="Hipervnculo">
    <w:name w:val="Hyperlink"/>
    <w:basedOn w:val="Fuentedeprrafopredeter"/>
    <w:uiPriority w:val="99"/>
    <w:unhideWhenUsed/>
    <w:rsid w:val="00F814F1"/>
    <w:rPr>
      <w:color w:val="3592CF" w:themeColor="hyperlink"/>
      <w:u w:val="single"/>
    </w:rPr>
  </w:style>
  <w:style w:type="character" w:customStyle="1" w:styleId="Ttulo3Car">
    <w:name w:val="Título 3 Car"/>
    <w:basedOn w:val="Fuentedeprrafopredeter"/>
    <w:link w:val="Ttulo3"/>
    <w:uiPriority w:val="5"/>
    <w:rsid w:val="00A63DAF"/>
    <w:rPr>
      <w:rFonts w:asciiTheme="majorHAnsi" w:eastAsiaTheme="majorEastAsia" w:hAnsiTheme="majorHAnsi" w:cstheme="majorBidi"/>
      <w:b/>
      <w:color w:val="012639" w:themeColor="accent1" w:themeShade="7F"/>
      <w:lang w:val="es-CL"/>
    </w:rPr>
  </w:style>
  <w:style w:type="paragraph" w:styleId="TDC1">
    <w:name w:val="toc 1"/>
    <w:basedOn w:val="Normal"/>
    <w:next w:val="Normal"/>
    <w:autoRedefine/>
    <w:uiPriority w:val="39"/>
    <w:unhideWhenUsed/>
    <w:rsid w:val="00851ABD"/>
    <w:pPr>
      <w:spacing w:after="100" w:line="259" w:lineRule="auto"/>
    </w:pPr>
    <w:rPr>
      <w:rFonts w:cs="Times New Roman"/>
      <w:b w:val="0"/>
      <w:color w:val="auto"/>
      <w:sz w:val="22"/>
      <w:lang w:eastAsia="es-CL"/>
    </w:rPr>
  </w:style>
  <w:style w:type="paragraph" w:styleId="TDC3">
    <w:name w:val="toc 3"/>
    <w:basedOn w:val="Normal"/>
    <w:next w:val="Normal"/>
    <w:autoRedefine/>
    <w:uiPriority w:val="39"/>
    <w:unhideWhenUsed/>
    <w:rsid w:val="00851ABD"/>
    <w:pPr>
      <w:spacing w:after="100" w:line="259" w:lineRule="auto"/>
      <w:ind w:left="440"/>
    </w:pPr>
    <w:rPr>
      <w:rFonts w:cs="Times New Roman"/>
      <w:b w:val="0"/>
      <w:color w:val="auto"/>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579618">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288"/>
          <w:marRight w:val="0"/>
          <w:marTop w:val="180"/>
          <w:marBottom w:val="0"/>
          <w:divBdr>
            <w:top w:val="none" w:sz="0" w:space="0" w:color="auto"/>
            <w:left w:val="none" w:sz="0" w:space="0" w:color="auto"/>
            <w:bottom w:val="none" w:sz="0" w:space="0" w:color="auto"/>
            <w:right w:val="none" w:sz="0" w:space="0" w:color="auto"/>
          </w:divBdr>
        </w:div>
        <w:div w:id="413014768">
          <w:marLeft w:val="288"/>
          <w:marRight w:val="0"/>
          <w:marTop w:val="180"/>
          <w:marBottom w:val="0"/>
          <w:divBdr>
            <w:top w:val="none" w:sz="0" w:space="0" w:color="auto"/>
            <w:left w:val="none" w:sz="0" w:space="0" w:color="auto"/>
            <w:bottom w:val="none" w:sz="0" w:space="0" w:color="auto"/>
            <w:right w:val="none" w:sz="0" w:space="0" w:color="auto"/>
          </w:divBdr>
        </w:div>
        <w:div w:id="195974099">
          <w:marLeft w:val="288"/>
          <w:marRight w:val="0"/>
          <w:marTop w:val="180"/>
          <w:marBottom w:val="0"/>
          <w:divBdr>
            <w:top w:val="none" w:sz="0" w:space="0" w:color="auto"/>
            <w:left w:val="none" w:sz="0" w:space="0" w:color="auto"/>
            <w:bottom w:val="none" w:sz="0" w:space="0" w:color="auto"/>
            <w:right w:val="none" w:sz="0" w:space="0" w:color="auto"/>
          </w:divBdr>
        </w:div>
        <w:div w:id="838886092">
          <w:marLeft w:val="288"/>
          <w:marRight w:val="0"/>
          <w:marTop w:val="180"/>
          <w:marBottom w:val="0"/>
          <w:divBdr>
            <w:top w:val="none" w:sz="0" w:space="0" w:color="auto"/>
            <w:left w:val="none" w:sz="0" w:space="0" w:color="auto"/>
            <w:bottom w:val="none" w:sz="0" w:space="0" w:color="auto"/>
            <w:right w:val="none" w:sz="0" w:space="0" w:color="auto"/>
          </w:divBdr>
        </w:div>
        <w:div w:id="133451031">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lumen.be/en/which-types-of-solar-panel-degradation-exist/"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bibing.us.es/proyectos/abreproy/70290/fichero/6-ANALISIS+DE+DISTINTAS+TECNOLOGIAS+DE+LIMPIEZA.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ciencedirect.com/science/article/pii/S0196890413000423"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acion.com/el-mundo/atacama-el-desierto-mas-arido-del-mundo-bebe-agua-de-niebla/OXIGOVJDSRF27GLHGTZ63X37UY/s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revistaei.cl/reportajes/tecnologia-robotica-en-limpieza-de-paneles-fotovoltaico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re.ac.uk/download/pdf/81164019.pdf"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cnnchile.com/futuro360/startup-chilena-crea-robots-que-limpian-paneles-solares-en-solo-5-minutos-y-sin-desperdiciar-agua_20190502/"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eatexchanger-fouling.com/papers/papers2011/50_Abd-Elhady_F.pdf" TargetMode="External"/><Relationship Id="rId30" Type="http://schemas.openxmlformats.org/officeDocument/2006/relationships/hyperlink" Target="http://www.transfactor.cl/pdf/Presentacion_Paneles_Solares.pdf"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y\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2EB577C664EDE8DCCD70392187D5C"/>
        <w:category>
          <w:name w:val="General"/>
          <w:gallery w:val="placeholder"/>
        </w:category>
        <w:types>
          <w:type w:val="bbPlcHdr"/>
        </w:types>
        <w:behaviors>
          <w:behavior w:val="content"/>
        </w:behaviors>
        <w:guid w:val="{750F4712-E8B1-4ABA-A400-61A4C44CC432}"/>
      </w:docPartPr>
      <w:docPartBody>
        <w:p w:rsidR="00582FC8" w:rsidRDefault="00582FC8">
          <w:pPr>
            <w:pStyle w:val="FF02EB577C664EDE8DCCD70392187D5C"/>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18</w:t>
          </w:r>
          <w:r w:rsidRPr="00D86945">
            <w:rPr>
              <w:rStyle w:val="SubttuloCar"/>
              <w:b/>
              <w:lang w:bidi="es-ES"/>
            </w:rPr>
            <w:fldChar w:fldCharType="end"/>
          </w:r>
        </w:p>
      </w:docPartBody>
    </w:docPart>
    <w:docPart>
      <w:docPartPr>
        <w:name w:val="9D1D5BC9F0C44FD39574CBDF3A923B63"/>
        <w:category>
          <w:name w:val="General"/>
          <w:gallery w:val="placeholder"/>
        </w:category>
        <w:types>
          <w:type w:val="bbPlcHdr"/>
        </w:types>
        <w:behaviors>
          <w:behavior w:val="content"/>
        </w:behaviors>
        <w:guid w:val="{627ECC0B-2660-41AC-A473-7C63C7B02AA1}"/>
      </w:docPartPr>
      <w:docPartBody>
        <w:p w:rsidR="00582FC8" w:rsidRDefault="00582FC8">
          <w:pPr>
            <w:pStyle w:val="9D1D5BC9F0C44FD39574CBDF3A923B63"/>
          </w:pPr>
          <w:r>
            <w:rPr>
              <w:noProof/>
              <w:lang w:bidi="es-ES"/>
            </w:rPr>
            <w:t>NOMBRE DE LA COMPAÑÍA</w:t>
          </w:r>
        </w:p>
      </w:docPartBody>
    </w:docPart>
    <w:docPart>
      <w:docPartPr>
        <w:name w:val="E4EE21D8B9444575B040BA96BA9F16BD"/>
        <w:category>
          <w:name w:val="General"/>
          <w:gallery w:val="placeholder"/>
        </w:category>
        <w:types>
          <w:type w:val="bbPlcHdr"/>
        </w:types>
        <w:behaviors>
          <w:behavior w:val="content"/>
        </w:behaviors>
        <w:guid w:val="{7E7D4C89-6E1C-4D61-8688-F8BEA4FA34DF}"/>
      </w:docPartPr>
      <w:docPartBody>
        <w:p w:rsidR="00582FC8" w:rsidRDefault="00582FC8">
          <w:pPr>
            <w:pStyle w:val="E4EE21D8B9444575B040BA96BA9F16B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FC8"/>
    <w:rsid w:val="00582FC8"/>
    <w:rsid w:val="00BB3C2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FF02EB577C664EDE8DCCD70392187D5C">
    <w:name w:val="FF02EB577C664EDE8DCCD70392187D5C"/>
  </w:style>
  <w:style w:type="paragraph" w:customStyle="1" w:styleId="9D1D5BC9F0C44FD39574CBDF3A923B63">
    <w:name w:val="9D1D5BC9F0C44FD39574CBDF3A923B63"/>
  </w:style>
  <w:style w:type="paragraph" w:customStyle="1" w:styleId="E4EE21D8B9444575B040BA96BA9F16BD">
    <w:name w:val="E4EE21D8B9444575B040BA96BA9F16BD"/>
  </w:style>
  <w:style w:type="paragraph" w:customStyle="1" w:styleId="48BA701DE87841A5A4AC1A0297336049">
    <w:name w:val="48BA701DE87841A5A4AC1A0297336049"/>
  </w:style>
  <w:style w:type="paragraph" w:customStyle="1" w:styleId="84FB90C380324832B605573C126B63B7">
    <w:name w:val="84FB90C380324832B605573C126B63B7"/>
  </w:style>
  <w:style w:type="paragraph" w:customStyle="1" w:styleId="307C087AA98849F2B49C74B879513D11">
    <w:name w:val="307C087AA98849F2B49C74B879513D11"/>
  </w:style>
  <w:style w:type="paragraph" w:customStyle="1" w:styleId="32328C89CE41480E87079A54B407DBAD">
    <w:name w:val="32328C89CE41480E87079A54B407DBAD"/>
  </w:style>
  <w:style w:type="paragraph" w:customStyle="1" w:styleId="75951A0348A045308F8D690F39F75233">
    <w:name w:val="75951A0348A045308F8D690F39F75233"/>
  </w:style>
  <w:style w:type="paragraph" w:customStyle="1" w:styleId="D51CD1359B30480AB4A1858CE4044EA6">
    <w:name w:val="D51CD1359B30480AB4A1858CE4044EA6"/>
    <w:rsid w:val="00582FC8"/>
  </w:style>
  <w:style w:type="paragraph" w:customStyle="1" w:styleId="BB88F27B618A4BB693616EF3A0994E59">
    <w:name w:val="BB88F27B618A4BB693616EF3A0994E59"/>
    <w:rsid w:val="00582FC8"/>
  </w:style>
  <w:style w:type="paragraph" w:customStyle="1" w:styleId="8F6D1A46C4004C69B8F342F06C3754B6">
    <w:name w:val="8F6D1A46C4004C69B8F342F06C3754B6"/>
    <w:rsid w:val="00582FC8"/>
  </w:style>
  <w:style w:type="paragraph" w:customStyle="1" w:styleId="DE0578F73D5A4E5F8A81A5C2E3CF25B9">
    <w:name w:val="DE0578F73D5A4E5F8A81A5C2E3CF25B9"/>
    <w:rsid w:val="00582FC8"/>
  </w:style>
  <w:style w:type="paragraph" w:customStyle="1" w:styleId="F05FCB034D5C48B6A1777AA15CBD0529">
    <w:name w:val="F05FCB034D5C48B6A1777AA15CBD0529"/>
    <w:rsid w:val="00582FC8"/>
  </w:style>
  <w:style w:type="paragraph" w:customStyle="1" w:styleId="73BEB9C86B064628B876721ED969128A">
    <w:name w:val="73BEB9C86B064628B876721ED969128A"/>
    <w:rsid w:val="00582F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Mario Tapia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BE4E2A-1FD5-4C93-B809-2D76D4AE9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10</TotalTime>
  <Pages>16</Pages>
  <Words>2190</Words>
  <Characters>12051</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mario tapia</dc:creator>
  <cp:keywords/>
  <cp:lastModifiedBy>mario tapia</cp:lastModifiedBy>
  <cp:revision>3</cp:revision>
  <cp:lastPrinted>2006-08-01T17:47:00Z</cp:lastPrinted>
  <dcterms:created xsi:type="dcterms:W3CDTF">2019-12-19T07:57:00Z</dcterms:created>
  <dcterms:modified xsi:type="dcterms:W3CDTF">2019-12-23T02:12:00Z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